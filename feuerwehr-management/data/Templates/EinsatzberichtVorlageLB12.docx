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57" w:rightFromText="57" w:vertAnchor="text" w:horzAnchor="page" w:tblpX="5671" w:tblpY="177"/>
        <w:tblW w:w="5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05"/>
        <w:gridCol w:w="405"/>
        <w:gridCol w:w="335"/>
        <w:gridCol w:w="70"/>
        <w:gridCol w:w="405"/>
        <w:gridCol w:w="28"/>
        <w:gridCol w:w="377"/>
        <w:gridCol w:w="405"/>
        <w:gridCol w:w="114"/>
        <w:gridCol w:w="291"/>
        <w:gridCol w:w="405"/>
        <w:gridCol w:w="405"/>
        <w:gridCol w:w="405"/>
        <w:gridCol w:w="336"/>
        <w:gridCol w:w="69"/>
        <w:gridCol w:w="405"/>
        <w:gridCol w:w="28"/>
        <w:gridCol w:w="377"/>
        <w:gridCol w:w="405"/>
      </w:tblGrid>
      <w:tr w:rsidR="00F60842" w14:paraId="4A28B824" w14:textId="77777777">
        <w:trPr>
          <w:trHeight w:val="170"/>
        </w:trPr>
        <w:tc>
          <w:tcPr>
            <w:tcW w:w="5670" w:type="dxa"/>
            <w:gridSpan w:val="19"/>
          </w:tcPr>
          <w:p w14:paraId="1535C08E" w14:textId="77777777" w:rsidR="00F60842" w:rsidRDefault="002B70C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pacing w:val="40"/>
                <w:sz w:val="16"/>
                <w:szCs w:val="16"/>
              </w:rPr>
              <w:t>BITTE EINSATZART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ANKREUZEN</w:t>
            </w:r>
          </w:p>
        </w:tc>
      </w:tr>
      <w:tr w:rsidR="00F60842" w14:paraId="6E2C88EE" w14:textId="77777777">
        <w:trPr>
          <w:cantSplit/>
          <w:trHeight w:val="907"/>
        </w:trPr>
        <w:tc>
          <w:tcPr>
            <w:tcW w:w="405" w:type="dxa"/>
            <w:textDirection w:val="btLr"/>
            <w:vAlign w:val="center"/>
          </w:tcPr>
          <w:p w14:paraId="172D0B88" w14:textId="77777777" w:rsidR="00F60842" w:rsidRDefault="002B70CB">
            <w:pPr>
              <w:ind w:left="113" w:right="11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Kleinbrand a*</w:t>
            </w:r>
          </w:p>
        </w:tc>
        <w:tc>
          <w:tcPr>
            <w:tcW w:w="405" w:type="dxa"/>
            <w:textDirection w:val="btLr"/>
            <w:vAlign w:val="center"/>
          </w:tcPr>
          <w:p w14:paraId="36201AB4" w14:textId="77777777" w:rsidR="00F60842" w:rsidRDefault="002B70CB">
            <w:pPr>
              <w:ind w:left="113" w:right="11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Kleinbrand b*</w:t>
            </w:r>
          </w:p>
        </w:tc>
        <w:tc>
          <w:tcPr>
            <w:tcW w:w="405" w:type="dxa"/>
            <w:gridSpan w:val="2"/>
            <w:textDirection w:val="btLr"/>
            <w:vAlign w:val="center"/>
          </w:tcPr>
          <w:p w14:paraId="08AD2B02" w14:textId="77777777" w:rsidR="00F60842" w:rsidRDefault="002B70CB">
            <w:pPr>
              <w:ind w:left="113" w:right="11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Mittelbrand*</w:t>
            </w:r>
          </w:p>
        </w:tc>
        <w:tc>
          <w:tcPr>
            <w:tcW w:w="405" w:type="dxa"/>
            <w:textDirection w:val="btLr"/>
            <w:vAlign w:val="center"/>
          </w:tcPr>
          <w:p w14:paraId="7657A75E" w14:textId="77777777" w:rsidR="00F60842" w:rsidRDefault="002B70CB">
            <w:pPr>
              <w:ind w:left="113" w:right="11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Grossbrand*</w:t>
            </w:r>
          </w:p>
        </w:tc>
        <w:tc>
          <w:tcPr>
            <w:tcW w:w="405" w:type="dxa"/>
            <w:gridSpan w:val="2"/>
            <w:textDirection w:val="btLr"/>
            <w:vAlign w:val="center"/>
          </w:tcPr>
          <w:p w14:paraId="1BBCB178" w14:textId="77777777" w:rsidR="00F60842" w:rsidRDefault="002B70CB">
            <w:pPr>
              <w:ind w:left="113" w:right="11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Katastr.-Einsatz</w:t>
            </w:r>
          </w:p>
        </w:tc>
        <w:tc>
          <w:tcPr>
            <w:tcW w:w="405" w:type="dxa"/>
            <w:textDirection w:val="btLr"/>
            <w:vAlign w:val="center"/>
          </w:tcPr>
          <w:p w14:paraId="30F106DC" w14:textId="77777777" w:rsidR="00F60842" w:rsidRDefault="002B70CB">
            <w:pPr>
              <w:ind w:left="113" w:right="11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Techn. Hilfeleist.</w:t>
            </w:r>
          </w:p>
        </w:tc>
        <w:tc>
          <w:tcPr>
            <w:tcW w:w="405" w:type="dxa"/>
            <w:gridSpan w:val="2"/>
            <w:textDirection w:val="btLr"/>
            <w:vAlign w:val="center"/>
          </w:tcPr>
          <w:p w14:paraId="29A0FD97" w14:textId="77777777" w:rsidR="00F60842" w:rsidRDefault="002B70CB">
            <w:pPr>
              <w:ind w:left="113" w:right="11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Tiere/ Insekten</w:t>
            </w:r>
          </w:p>
        </w:tc>
        <w:tc>
          <w:tcPr>
            <w:tcW w:w="405" w:type="dxa"/>
            <w:textDirection w:val="btLr"/>
            <w:vAlign w:val="center"/>
          </w:tcPr>
          <w:p w14:paraId="202D5144" w14:textId="77777777" w:rsidR="00F60842" w:rsidRDefault="002B70CB">
            <w:pPr>
              <w:ind w:left="113" w:right="11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NAW Einsatz</w:t>
            </w:r>
          </w:p>
        </w:tc>
        <w:tc>
          <w:tcPr>
            <w:tcW w:w="405" w:type="dxa"/>
            <w:textDirection w:val="btLr"/>
            <w:vAlign w:val="center"/>
          </w:tcPr>
          <w:p w14:paraId="05935527" w14:textId="77777777" w:rsidR="00F60842" w:rsidRDefault="002B70CB">
            <w:pPr>
              <w:ind w:left="113" w:right="11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RTW Einsatz</w:t>
            </w:r>
          </w:p>
        </w:tc>
        <w:tc>
          <w:tcPr>
            <w:tcW w:w="405" w:type="dxa"/>
            <w:textDirection w:val="btLr"/>
            <w:vAlign w:val="center"/>
          </w:tcPr>
          <w:p w14:paraId="00367C88" w14:textId="77777777" w:rsidR="00F60842" w:rsidRDefault="002B70CB">
            <w:pPr>
              <w:ind w:left="113" w:right="11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Kranken-Transport</w:t>
            </w:r>
          </w:p>
        </w:tc>
        <w:tc>
          <w:tcPr>
            <w:tcW w:w="405" w:type="dxa"/>
            <w:gridSpan w:val="2"/>
            <w:textDirection w:val="btLr"/>
            <w:vAlign w:val="center"/>
          </w:tcPr>
          <w:p w14:paraId="45542C32" w14:textId="77777777" w:rsidR="00F60842" w:rsidRDefault="002B70CB">
            <w:pPr>
              <w:ind w:left="113" w:right="11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Sonstiger Einsatz</w:t>
            </w:r>
          </w:p>
        </w:tc>
        <w:tc>
          <w:tcPr>
            <w:tcW w:w="405" w:type="dxa"/>
            <w:textDirection w:val="btLr"/>
            <w:vAlign w:val="center"/>
          </w:tcPr>
          <w:p w14:paraId="49305C3F" w14:textId="77777777" w:rsidR="00F60842" w:rsidRDefault="001A17AB">
            <w:pPr>
              <w:ind w:left="113" w:right="11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Blinder A</w:t>
            </w:r>
            <w:r w:rsidR="002B70CB">
              <w:rPr>
                <w:rFonts w:ascii="Arial" w:hAnsi="Arial" w:cs="Arial"/>
                <w:sz w:val="12"/>
                <w:szCs w:val="12"/>
              </w:rPr>
              <w:t>larm</w:t>
            </w:r>
          </w:p>
        </w:tc>
        <w:tc>
          <w:tcPr>
            <w:tcW w:w="405" w:type="dxa"/>
            <w:gridSpan w:val="2"/>
            <w:textDirection w:val="btLr"/>
            <w:vAlign w:val="center"/>
          </w:tcPr>
          <w:p w14:paraId="5F4FBC32" w14:textId="77777777" w:rsidR="00F60842" w:rsidRDefault="002B70CB">
            <w:pPr>
              <w:ind w:left="113" w:right="11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Böswilliger Alarm</w:t>
            </w:r>
          </w:p>
        </w:tc>
        <w:tc>
          <w:tcPr>
            <w:tcW w:w="405" w:type="dxa"/>
            <w:textDirection w:val="btLr"/>
            <w:vAlign w:val="center"/>
          </w:tcPr>
          <w:p w14:paraId="10F3A5CE" w14:textId="77777777" w:rsidR="00F60842" w:rsidRDefault="002B70CB">
            <w:pPr>
              <w:ind w:left="113" w:right="113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Brandmelde Anlage</w:t>
            </w:r>
          </w:p>
        </w:tc>
      </w:tr>
      <w:tr w:rsidR="00F60842" w14:paraId="5CADCD5E" w14:textId="77777777" w:rsidTr="000D2FB6">
        <w:trPr>
          <w:trHeight w:val="284"/>
        </w:trPr>
        <w:sdt>
          <w:sdtPr>
            <w:rPr>
              <w:rFonts w:ascii="Arial" w:hAnsi="Arial" w:cs="Arial"/>
              <w:szCs w:val="20"/>
            </w:rPr>
            <w:id w:val="6882693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5" w:type="dxa"/>
                <w:vAlign w:val="center"/>
              </w:tcPr>
              <w:p w14:paraId="3D8DFC09" w14:textId="77777777" w:rsidR="00F60842" w:rsidRDefault="00DD7E4C" w:rsidP="000D2FB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Cs w:val="20"/>
            </w:rPr>
            <w:id w:val="-21029469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5" w:type="dxa"/>
                <w:vAlign w:val="center"/>
              </w:tcPr>
              <w:p w14:paraId="0B0ABC91" w14:textId="77777777" w:rsidR="00F60842" w:rsidRDefault="00FE7E28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Cs w:val="20"/>
            </w:rPr>
            <w:id w:val="-2860487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5" w:type="dxa"/>
                <w:gridSpan w:val="2"/>
                <w:vAlign w:val="center"/>
              </w:tcPr>
              <w:p w14:paraId="35F0AB3E" w14:textId="77777777" w:rsidR="00F60842" w:rsidRDefault="000D2FB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Cs w:val="20"/>
            </w:rPr>
            <w:id w:val="10354744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5" w:type="dxa"/>
                <w:vAlign w:val="center"/>
              </w:tcPr>
              <w:p w14:paraId="6CE63593" w14:textId="77777777" w:rsidR="00F60842" w:rsidRDefault="000D2FB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Cs w:val="20"/>
            </w:rPr>
            <w:id w:val="20131819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5" w:type="dxa"/>
                <w:gridSpan w:val="2"/>
                <w:vAlign w:val="center"/>
              </w:tcPr>
              <w:p w14:paraId="56A23040" w14:textId="77777777" w:rsidR="00F60842" w:rsidRDefault="000D2FB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Cs w:val="20"/>
            </w:rPr>
            <w:id w:val="5681612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5" w:type="dxa"/>
                <w:vAlign w:val="center"/>
              </w:tcPr>
              <w:p w14:paraId="2721FE2A" w14:textId="77777777" w:rsidR="00F60842" w:rsidRDefault="00BA03B1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Cs w:val="20"/>
            </w:rPr>
            <w:id w:val="-3107149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5" w:type="dxa"/>
                <w:gridSpan w:val="2"/>
                <w:vAlign w:val="center"/>
              </w:tcPr>
              <w:p w14:paraId="5E204ED9" w14:textId="77777777" w:rsidR="00F60842" w:rsidRDefault="000D2FB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Cs w:val="20"/>
            </w:rPr>
            <w:id w:val="905566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5" w:type="dxa"/>
                <w:vAlign w:val="center"/>
              </w:tcPr>
              <w:p w14:paraId="187DC083" w14:textId="77777777" w:rsidR="00F60842" w:rsidRDefault="000D2FB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Cs w:val="20"/>
            </w:rPr>
            <w:id w:val="4075832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5" w:type="dxa"/>
                <w:vAlign w:val="center"/>
              </w:tcPr>
              <w:p w14:paraId="2B4F27B9" w14:textId="77777777" w:rsidR="00F60842" w:rsidRDefault="000D2FB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Cs w:val="20"/>
            </w:rPr>
            <w:id w:val="-1214344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5" w:type="dxa"/>
                <w:vAlign w:val="center"/>
              </w:tcPr>
              <w:p w14:paraId="16B3BEA6" w14:textId="77777777" w:rsidR="00F60842" w:rsidRDefault="000D2FB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Cs w:val="20"/>
            </w:rPr>
            <w:id w:val="-3642929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5" w:type="dxa"/>
                <w:gridSpan w:val="2"/>
                <w:vAlign w:val="center"/>
              </w:tcPr>
              <w:p w14:paraId="08A5A300" w14:textId="77777777" w:rsidR="00F60842" w:rsidRDefault="000D2FB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Cs w:val="20"/>
            </w:rPr>
            <w:id w:val="5286891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5" w:type="dxa"/>
                <w:vAlign w:val="center"/>
              </w:tcPr>
              <w:p w14:paraId="556AEF6C" w14:textId="77777777" w:rsidR="00F60842" w:rsidRDefault="000D2FB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Cs w:val="20"/>
            </w:rPr>
            <w:id w:val="18396447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5" w:type="dxa"/>
                <w:gridSpan w:val="2"/>
                <w:vAlign w:val="center"/>
              </w:tcPr>
              <w:p w14:paraId="026FD376" w14:textId="77777777" w:rsidR="00F60842" w:rsidRDefault="000D2FB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Cs w:val="20"/>
            </w:rPr>
            <w:id w:val="14999311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5" w:type="dxa"/>
                <w:vAlign w:val="center"/>
              </w:tcPr>
              <w:p w14:paraId="17100573" w14:textId="77777777" w:rsidR="00F60842" w:rsidRDefault="000D2FB6">
                <w:pPr>
                  <w:jc w:val="center"/>
                  <w:rPr>
                    <w:rFonts w:ascii="Arial" w:hAnsi="Arial" w:cs="Arial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Cs w:val="20"/>
                  </w:rPr>
                  <w:t>☐</w:t>
                </w:r>
              </w:p>
            </w:tc>
          </w:sdtContent>
        </w:sdt>
      </w:tr>
      <w:tr w:rsidR="00F60842" w14:paraId="7C445812" w14:textId="77777777">
        <w:trPr>
          <w:trHeight w:val="215"/>
        </w:trPr>
        <w:tc>
          <w:tcPr>
            <w:tcW w:w="5670" w:type="dxa"/>
            <w:gridSpan w:val="19"/>
            <w:vAlign w:val="center"/>
          </w:tcPr>
          <w:p w14:paraId="12AC6FA9" w14:textId="77777777" w:rsidR="00F60842" w:rsidRDefault="002B70C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Beim Einsatz wurden / sind</w:t>
            </w:r>
          </w:p>
        </w:tc>
      </w:tr>
      <w:tr w:rsidR="00F60842" w14:paraId="57B44DC3" w14:textId="77777777">
        <w:trPr>
          <w:trHeight w:val="215"/>
        </w:trPr>
        <w:tc>
          <w:tcPr>
            <w:tcW w:w="1145" w:type="dxa"/>
            <w:gridSpan w:val="3"/>
            <w:vAlign w:val="center"/>
          </w:tcPr>
          <w:p w14:paraId="64F394C9" w14:textId="77777777" w:rsidR="00F60842" w:rsidRDefault="002B70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Menschen</w:t>
            </w:r>
            <w:r>
              <w:rPr>
                <w:rFonts w:ascii="Arial" w:hAnsi="Arial" w:cs="Arial"/>
                <w:sz w:val="16"/>
                <w:szCs w:val="16"/>
              </w:rPr>
              <w:br/>
              <w:t>gerettet</w:t>
            </w:r>
          </w:p>
        </w:tc>
        <w:tc>
          <w:tcPr>
            <w:tcW w:w="503" w:type="dxa"/>
            <w:gridSpan w:val="3"/>
            <w:vAlign w:val="center"/>
          </w:tcPr>
          <w:p w14:paraId="6F9FD2BC" w14:textId="77777777" w:rsidR="00F60842" w:rsidRDefault="002B70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Anz.</w:t>
            </w:r>
          </w:p>
        </w:tc>
        <w:sdt>
          <w:sdtPr>
            <w:rPr>
              <w:rFonts w:ascii="Arial" w:hAnsi="Arial" w:cs="Arial"/>
            </w:rPr>
            <w:tag w:val="Menschen gerettet"/>
            <w:id w:val="1176852677"/>
            <w:lock w:val="sdtLocked"/>
            <w:placeholder>
              <w:docPart w:val="25361D795B4A405F9A62D0F607B1AF5F"/>
            </w:placeholder>
            <w:showingPlcHdr/>
          </w:sdtPr>
          <w:sdtContent>
            <w:tc>
              <w:tcPr>
                <w:tcW w:w="896" w:type="dxa"/>
                <w:gridSpan w:val="3"/>
                <w:vAlign w:val="center"/>
              </w:tcPr>
              <w:p w14:paraId="61646FD4" w14:textId="77777777" w:rsidR="00F60842" w:rsidRDefault="00F00BDC">
                <w:pPr>
                  <w:jc w:val="center"/>
                  <w:rPr>
                    <w:rFonts w:ascii="Arial" w:hAnsi="Arial" w:cs="Arial"/>
                  </w:rPr>
                </w:pPr>
                <w:r w:rsidRPr="00F00BDC">
                  <w:rPr>
                    <w:rStyle w:val="PlaceholderText"/>
                    <w:shd w:val="clear" w:color="auto" w:fill="FFA7A7"/>
                  </w:rPr>
                  <w:t>Zahl</w:t>
                </w:r>
              </w:p>
            </w:tc>
          </w:sdtContent>
        </w:sdt>
        <w:tc>
          <w:tcPr>
            <w:tcW w:w="1842" w:type="dxa"/>
            <w:gridSpan w:val="5"/>
            <w:vAlign w:val="center"/>
          </w:tcPr>
          <w:p w14:paraId="652309D4" w14:textId="77777777" w:rsidR="00F60842" w:rsidRDefault="002B70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Feuerwehrmänner Ver-letzt/Verunglückt</w:t>
            </w:r>
          </w:p>
        </w:tc>
        <w:tc>
          <w:tcPr>
            <w:tcW w:w="502" w:type="dxa"/>
            <w:gridSpan w:val="3"/>
            <w:vAlign w:val="center"/>
          </w:tcPr>
          <w:p w14:paraId="0C3D06DA" w14:textId="77777777" w:rsidR="00F60842" w:rsidRDefault="002B70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Anz.</w:t>
            </w:r>
          </w:p>
        </w:tc>
        <w:sdt>
          <w:sdtPr>
            <w:rPr>
              <w:rFonts w:ascii="Arial" w:hAnsi="Arial" w:cs="Arial"/>
            </w:rPr>
            <w:tag w:val="FW verletzt"/>
            <w:id w:val="194046036"/>
            <w:lock w:val="sdtLocked"/>
            <w:placeholder>
              <w:docPart w:val="AA4C265667394AF885C82FC4B689F5C4"/>
            </w:placeholder>
            <w:showingPlcHdr/>
          </w:sdtPr>
          <w:sdtContent>
            <w:tc>
              <w:tcPr>
                <w:tcW w:w="782" w:type="dxa"/>
                <w:gridSpan w:val="2"/>
                <w:vAlign w:val="center"/>
              </w:tcPr>
              <w:p w14:paraId="1C3C7DD6" w14:textId="77777777" w:rsidR="00F60842" w:rsidRDefault="00F00BDC">
                <w:pPr>
                  <w:jc w:val="center"/>
                  <w:rPr>
                    <w:rFonts w:ascii="Arial" w:hAnsi="Arial" w:cs="Arial"/>
                  </w:rPr>
                </w:pPr>
                <w:r w:rsidRPr="00F00BDC">
                  <w:rPr>
                    <w:rStyle w:val="PlaceholderText"/>
                    <w:shd w:val="clear" w:color="auto" w:fill="FFA7A7"/>
                  </w:rPr>
                  <w:t>Zahl</w:t>
                </w:r>
              </w:p>
            </w:tc>
          </w:sdtContent>
        </w:sdt>
      </w:tr>
      <w:tr w:rsidR="00F60842" w14:paraId="2AC2A0A1" w14:textId="77777777">
        <w:trPr>
          <w:trHeight w:val="230"/>
        </w:trPr>
        <w:tc>
          <w:tcPr>
            <w:tcW w:w="1145" w:type="dxa"/>
            <w:gridSpan w:val="3"/>
            <w:vAlign w:val="center"/>
          </w:tcPr>
          <w:p w14:paraId="3B181592" w14:textId="77777777" w:rsidR="00F60842" w:rsidRDefault="002B70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Menschen tot geborgen</w:t>
            </w:r>
          </w:p>
        </w:tc>
        <w:tc>
          <w:tcPr>
            <w:tcW w:w="503" w:type="dxa"/>
            <w:gridSpan w:val="3"/>
            <w:vAlign w:val="center"/>
          </w:tcPr>
          <w:p w14:paraId="260052D0" w14:textId="77777777" w:rsidR="00F60842" w:rsidRDefault="002B70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Anz.</w:t>
            </w:r>
          </w:p>
        </w:tc>
        <w:sdt>
          <w:sdtPr>
            <w:rPr>
              <w:rFonts w:ascii="Arial" w:hAnsi="Arial" w:cs="Arial"/>
            </w:rPr>
            <w:tag w:val="Menschen tot"/>
            <w:id w:val="-1567640382"/>
            <w:lock w:val="sdtLocked"/>
            <w:placeholder>
              <w:docPart w:val="83864D1D1BCF4566BDA65F19E333AE0A"/>
            </w:placeholder>
            <w:showingPlcHdr/>
          </w:sdtPr>
          <w:sdtContent>
            <w:tc>
              <w:tcPr>
                <w:tcW w:w="896" w:type="dxa"/>
                <w:gridSpan w:val="3"/>
                <w:vAlign w:val="center"/>
              </w:tcPr>
              <w:p w14:paraId="7575C80E" w14:textId="77777777" w:rsidR="00F60842" w:rsidRDefault="00F00BDC">
                <w:pPr>
                  <w:jc w:val="center"/>
                  <w:rPr>
                    <w:rFonts w:ascii="Arial" w:hAnsi="Arial" w:cs="Arial"/>
                  </w:rPr>
                </w:pPr>
                <w:r w:rsidRPr="00F00BDC">
                  <w:rPr>
                    <w:rStyle w:val="PlaceholderText"/>
                    <w:shd w:val="clear" w:color="auto" w:fill="FFA7A7"/>
                  </w:rPr>
                  <w:t>Zahl</w:t>
                </w:r>
              </w:p>
            </w:tc>
          </w:sdtContent>
        </w:sdt>
        <w:tc>
          <w:tcPr>
            <w:tcW w:w="1842" w:type="dxa"/>
            <w:gridSpan w:val="5"/>
            <w:vAlign w:val="center"/>
          </w:tcPr>
          <w:p w14:paraId="4288C0C4" w14:textId="77777777" w:rsidR="00F60842" w:rsidRDefault="002B70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Feuerwehrmänner tödlich verunglückt</w:t>
            </w:r>
          </w:p>
        </w:tc>
        <w:tc>
          <w:tcPr>
            <w:tcW w:w="502" w:type="dxa"/>
            <w:gridSpan w:val="3"/>
            <w:vAlign w:val="center"/>
          </w:tcPr>
          <w:p w14:paraId="1357E677" w14:textId="77777777" w:rsidR="00F60842" w:rsidRDefault="002B70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Anz.</w:t>
            </w:r>
          </w:p>
        </w:tc>
        <w:sdt>
          <w:sdtPr>
            <w:rPr>
              <w:rFonts w:ascii="Arial" w:hAnsi="Arial" w:cs="Arial"/>
            </w:rPr>
            <w:tag w:val="FW tot"/>
            <w:id w:val="1454985334"/>
            <w:lock w:val="sdtLocked"/>
            <w:placeholder>
              <w:docPart w:val="B401DFB81ABC4A26AF1B781139A1F192"/>
            </w:placeholder>
            <w:showingPlcHdr/>
          </w:sdtPr>
          <w:sdtContent>
            <w:tc>
              <w:tcPr>
                <w:tcW w:w="782" w:type="dxa"/>
                <w:gridSpan w:val="2"/>
                <w:vAlign w:val="center"/>
              </w:tcPr>
              <w:p w14:paraId="2E310CBE" w14:textId="77777777" w:rsidR="00F60842" w:rsidRDefault="00F00BDC">
                <w:pPr>
                  <w:jc w:val="center"/>
                  <w:rPr>
                    <w:rFonts w:ascii="Arial" w:hAnsi="Arial" w:cs="Arial"/>
                  </w:rPr>
                </w:pPr>
                <w:r w:rsidRPr="00F00BDC">
                  <w:rPr>
                    <w:rStyle w:val="PlaceholderText"/>
                    <w:shd w:val="clear" w:color="auto" w:fill="FFA7A7"/>
                  </w:rPr>
                  <w:t>Zahl</w:t>
                </w:r>
              </w:p>
            </w:tc>
          </w:sdtContent>
        </w:sdt>
      </w:tr>
    </w:tbl>
    <w:p w14:paraId="0798FE88" w14:textId="77777777" w:rsidR="00133B82" w:rsidRPr="00133B82" w:rsidRDefault="00133B82">
      <w:pPr>
        <w:outlineLvl w:val="0"/>
        <w:rPr>
          <w:rFonts w:ascii="Arial" w:hAnsi="Arial" w:cs="Arial"/>
          <w:b/>
          <w:sz w:val="16"/>
          <w:szCs w:val="16"/>
        </w:rPr>
      </w:pPr>
    </w:p>
    <w:p w14:paraId="13696A2C" w14:textId="77777777" w:rsidR="00133B82" w:rsidRDefault="00821D76">
      <w:pPr>
        <w:outlineLvl w:val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65672DD5" wp14:editId="4256294F">
            <wp:simplePos x="0" y="0"/>
            <wp:positionH relativeFrom="column">
              <wp:posOffset>0</wp:posOffset>
            </wp:positionH>
            <wp:positionV relativeFrom="margin">
              <wp:posOffset>107950</wp:posOffset>
            </wp:positionV>
            <wp:extent cx="2240280" cy="601980"/>
            <wp:effectExtent l="19050" t="0" r="7620" b="0"/>
            <wp:wrapNone/>
            <wp:docPr id="3" name="Bild 3" descr="Logo_oh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ohne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601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1AC764" w14:textId="77777777" w:rsidR="00133B82" w:rsidRDefault="00133B82">
      <w:pPr>
        <w:outlineLvl w:val="0"/>
        <w:rPr>
          <w:rFonts w:ascii="Arial" w:hAnsi="Arial" w:cs="Arial"/>
          <w:b/>
          <w:sz w:val="28"/>
          <w:szCs w:val="28"/>
        </w:rPr>
      </w:pPr>
    </w:p>
    <w:p w14:paraId="74602403" w14:textId="77777777" w:rsidR="00133B82" w:rsidRDefault="00133B82">
      <w:pPr>
        <w:outlineLvl w:val="0"/>
        <w:rPr>
          <w:rFonts w:ascii="Arial" w:hAnsi="Arial" w:cs="Arial"/>
          <w:b/>
          <w:sz w:val="28"/>
          <w:szCs w:val="28"/>
        </w:rPr>
      </w:pPr>
    </w:p>
    <w:p w14:paraId="27527B61" w14:textId="77777777" w:rsidR="009D65C3" w:rsidRPr="00C70F22" w:rsidRDefault="00C70F22">
      <w:pPr>
        <w:outlineLvl w:val="0"/>
        <w:rPr>
          <w:rFonts w:ascii="Arial" w:hAnsi="Arial" w:cs="Arial"/>
          <w:b/>
          <w:sz w:val="22"/>
          <w:szCs w:val="22"/>
        </w:rPr>
      </w:pPr>
      <w:r w:rsidRPr="00EA398A">
        <w:rPr>
          <w:rFonts w:ascii="Arial" w:hAnsi="Arial" w:cs="Arial"/>
          <w:b/>
          <w:sz w:val="22"/>
          <w:szCs w:val="22"/>
          <w:u w:val="single"/>
        </w:rPr>
        <w:t>Berichtsart</w:t>
      </w:r>
      <w:r w:rsidRPr="00C70F22">
        <w:rPr>
          <w:rFonts w:ascii="Arial" w:hAnsi="Arial" w:cs="Arial"/>
          <w:b/>
          <w:sz w:val="22"/>
          <w:szCs w:val="22"/>
        </w:rPr>
        <w:t>:</w:t>
      </w:r>
    </w:p>
    <w:sdt>
      <w:sdtPr>
        <w:rPr>
          <w:rFonts w:ascii="Arial" w:hAnsi="Arial" w:cs="Arial"/>
          <w:b/>
          <w:sz w:val="28"/>
          <w:szCs w:val="28"/>
        </w:rPr>
        <w:alias w:val="Art des Berichtes"/>
        <w:tag w:val="Art des Berichtes"/>
        <w:id w:val="1940711490"/>
        <w:lock w:val="sdtLocked"/>
        <w:placeholder>
          <w:docPart w:val="571DEAC410454D0380192C87419E70B6"/>
        </w:placeholder>
        <w:showingPlcHdr/>
        <w:dropDownList>
          <w:listItem w:displayText="Einsatzbericht" w:value="Einsatzbericht"/>
          <w:listItem w:displayText="Tätigkeitsbericht" w:value="Tätigkeitsbericht"/>
        </w:dropDownList>
      </w:sdtPr>
      <w:sdtContent>
        <w:p w14:paraId="22540E7C" w14:textId="77777777" w:rsidR="009D65C3" w:rsidRDefault="009D65C3">
          <w:pPr>
            <w:outlineLvl w:val="0"/>
            <w:rPr>
              <w:rFonts w:ascii="Arial" w:hAnsi="Arial" w:cs="Arial"/>
              <w:b/>
              <w:sz w:val="28"/>
              <w:szCs w:val="28"/>
            </w:rPr>
          </w:pPr>
          <w:r w:rsidRPr="00B96EFE">
            <w:rPr>
              <w:rStyle w:val="PlaceholderText"/>
              <w:b/>
              <w:color w:val="auto"/>
              <w:sz w:val="18"/>
              <w:szCs w:val="22"/>
              <w:shd w:val="clear" w:color="auto" w:fill="FF9F9F"/>
            </w:rPr>
            <w:t>Wählen Sie aus:</w:t>
          </w:r>
          <w:r w:rsidRPr="00B96EFE">
            <w:rPr>
              <w:rStyle w:val="PlaceholderText"/>
              <w:color w:val="auto"/>
              <w:sz w:val="18"/>
              <w:szCs w:val="22"/>
              <w:shd w:val="clear" w:color="auto" w:fill="FF9F9F"/>
            </w:rPr>
            <w:t xml:space="preserve"> Einsatzbericht oder Tätigkeitsbericht</w:t>
          </w:r>
        </w:p>
      </w:sdtContent>
    </w:sdt>
    <w:p w14:paraId="0DBC6126" w14:textId="77777777" w:rsidR="009D65C3" w:rsidRDefault="009D65C3">
      <w:pPr>
        <w:outlineLvl w:val="0"/>
        <w:rPr>
          <w:rFonts w:ascii="Arial" w:hAnsi="Arial" w:cs="Arial"/>
          <w:b/>
          <w:sz w:val="28"/>
          <w:szCs w:val="28"/>
        </w:rPr>
      </w:pPr>
    </w:p>
    <w:p w14:paraId="0EE7A7D4" w14:textId="77777777" w:rsidR="00A51BD4" w:rsidRDefault="00A51BD4">
      <w:pPr>
        <w:outlineLvl w:val="0"/>
        <w:rPr>
          <w:rFonts w:ascii="Arial" w:hAnsi="Arial" w:cs="Arial"/>
          <w:sz w:val="18"/>
          <w:szCs w:val="18"/>
        </w:rPr>
      </w:pPr>
      <w:r w:rsidRPr="00676349">
        <w:rPr>
          <w:rFonts w:ascii="Arial" w:hAnsi="Arial" w:cs="Arial"/>
          <w:b/>
          <w:sz w:val="18"/>
          <w:szCs w:val="18"/>
        </w:rPr>
        <w:t>Einsatzleiter:</w:t>
      </w:r>
      <w:r w:rsidR="008F0A9F" w:rsidRPr="00676349">
        <w:rPr>
          <w:rFonts w:ascii="Arial" w:hAnsi="Arial" w:cs="Arial"/>
          <w:b/>
          <w:sz w:val="18"/>
          <w:szCs w:val="18"/>
        </w:rPr>
        <w:t xml:space="preserve"> </w:t>
      </w:r>
      <w:sdt>
        <w:sdtPr>
          <w:rPr>
            <w:rFonts w:ascii="Arial" w:hAnsi="Arial" w:cs="Arial"/>
            <w:bCs/>
            <w:sz w:val="18"/>
            <w:szCs w:val="18"/>
          </w:rPr>
          <w:alias w:val="Name des Einsatzleiters"/>
          <w:tag w:val="Einsatzleiter"/>
          <w:id w:val="815837205"/>
          <w:placeholder>
            <w:docPart w:val="4D5D59F4F9BC49E7A504CDD474641029"/>
          </w:placeholder>
          <w:showingPlcHdr/>
        </w:sdtPr>
        <w:sdtContent>
          <w:r w:rsidR="007B05B0" w:rsidRPr="001B5F40">
            <w:rPr>
              <w:rStyle w:val="PlaceholderText"/>
              <w:bCs/>
            </w:rPr>
            <w:t>Hier Name des Einsatzleiters eingeben.</w:t>
          </w:r>
        </w:sdtContent>
      </w:sdt>
    </w:p>
    <w:p w14:paraId="681E2C41" w14:textId="77777777" w:rsidR="00676349" w:rsidRPr="00676349" w:rsidRDefault="00676349">
      <w:pPr>
        <w:outlineLvl w:val="0"/>
        <w:rPr>
          <w:rFonts w:ascii="Arial" w:hAnsi="Arial" w:cs="Arial"/>
          <w:b/>
          <w:sz w:val="18"/>
          <w:szCs w:val="18"/>
        </w:rPr>
      </w:pPr>
    </w:p>
    <w:tbl>
      <w:tblPr>
        <w:tblpPr w:leftFromText="142" w:rightFromText="142" w:vertAnchor="text" w:horzAnchor="margin" w:tblpY="1"/>
        <w:tblW w:w="0" w:type="auto"/>
        <w:tblBorders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2700"/>
      </w:tblGrid>
      <w:tr w:rsidR="00F60842" w14:paraId="153904CA" w14:textId="77777777" w:rsidTr="00133B82">
        <w:trPr>
          <w:trHeight w:hRule="exact" w:val="397"/>
        </w:trPr>
        <w:tc>
          <w:tcPr>
            <w:tcW w:w="1188" w:type="dxa"/>
            <w:vAlign w:val="center"/>
          </w:tcPr>
          <w:p w14:paraId="6894BB50" w14:textId="77777777" w:rsidR="00F60842" w:rsidRDefault="002B70CB" w:rsidP="00133B8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Landkreis</w:t>
            </w:r>
          </w:p>
        </w:tc>
        <w:tc>
          <w:tcPr>
            <w:tcW w:w="2700" w:type="dxa"/>
            <w:vAlign w:val="center"/>
          </w:tcPr>
          <w:p w14:paraId="2CE2D603" w14:textId="77777777" w:rsidR="00F60842" w:rsidRDefault="002B70CB" w:rsidP="00133B8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Regionalverband Saarbrücken</w:t>
            </w:r>
          </w:p>
        </w:tc>
      </w:tr>
      <w:tr w:rsidR="00F60842" w14:paraId="6C8CB19F" w14:textId="77777777" w:rsidTr="00133B82">
        <w:trPr>
          <w:trHeight w:hRule="exact" w:val="397"/>
        </w:trPr>
        <w:tc>
          <w:tcPr>
            <w:tcW w:w="1188" w:type="dxa"/>
            <w:vAlign w:val="center"/>
          </w:tcPr>
          <w:p w14:paraId="477968BD" w14:textId="77777777" w:rsidR="00F60842" w:rsidRDefault="002B70CB" w:rsidP="00133B8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Gemeinde</w:t>
            </w:r>
          </w:p>
        </w:tc>
        <w:tc>
          <w:tcPr>
            <w:tcW w:w="2700" w:type="dxa"/>
            <w:vAlign w:val="center"/>
          </w:tcPr>
          <w:p w14:paraId="17B3ECB6" w14:textId="77777777" w:rsidR="00F60842" w:rsidRDefault="002B70CB" w:rsidP="00133B8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Heusw</w:t>
            </w:r>
            <w:r w:rsidR="00DD2836">
              <w:rPr>
                <w:rFonts w:ascii="Arial" w:hAnsi="Arial" w:cs="Arial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>iler</w:t>
            </w:r>
          </w:p>
        </w:tc>
      </w:tr>
      <w:tr w:rsidR="00F60842" w14:paraId="0049CCC6" w14:textId="77777777" w:rsidTr="00133B82">
        <w:trPr>
          <w:trHeight w:hRule="exact" w:val="397"/>
        </w:trPr>
        <w:tc>
          <w:tcPr>
            <w:tcW w:w="1188" w:type="dxa"/>
            <w:vAlign w:val="center"/>
          </w:tcPr>
          <w:p w14:paraId="6C8700BE" w14:textId="77777777" w:rsidR="00F60842" w:rsidRDefault="002B70CB" w:rsidP="00133B8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Löschbezirk</w:t>
            </w:r>
          </w:p>
        </w:tc>
        <w:sdt>
          <w:sdtPr>
            <w:rPr>
              <w:rStyle w:val="Formatvorlage2"/>
            </w:rPr>
            <w:id w:val="191732531"/>
            <w:lock w:val="sdtLocked"/>
            <w:placeholder>
              <w:docPart w:val="FB5BB6F073434C15AC7FC17FCB4487A3"/>
            </w:placeholder>
            <w:dropDownList>
              <w:listItem w:value="Wählen Sie ein Element aus."/>
              <w:listItem w:displayText="Berschweiler" w:value="Berschweiler"/>
              <w:listItem w:displayText="Holz" w:value="Holz"/>
              <w:listItem w:displayText="Ost" w:value="Ost"/>
              <w:listItem w:displayText="Lummerschied" w:value="Lummerschied"/>
              <w:listItem w:displayText="Obersalbach-Kurhof" w:value="Obersalbach-Kurhof"/>
              <w:listItem w:displayText="Wahlschied" w:value="Wahlschied"/>
            </w:dropDownList>
          </w:sdtPr>
          <w:sdtContent>
            <w:tc>
              <w:tcPr>
                <w:tcW w:w="2700" w:type="dxa"/>
                <w:vAlign w:val="center"/>
              </w:tcPr>
              <w:p w14:paraId="12346D17" w14:textId="77777777" w:rsidR="00F60842" w:rsidRDefault="00D0620E" w:rsidP="00133B82">
                <w:pPr>
                  <w:rPr>
                    <w:rFonts w:ascii="Arial" w:hAnsi="Arial" w:cs="Arial"/>
                  </w:rPr>
                </w:pPr>
                <w:r>
                  <w:rPr>
                    <w:rStyle w:val="Formatvorlage2"/>
                  </w:rPr>
                  <w:t>Wahlschied</w:t>
                </w:r>
              </w:p>
            </w:tc>
          </w:sdtContent>
        </w:sdt>
      </w:tr>
    </w:tbl>
    <w:tbl>
      <w:tblPr>
        <w:tblpPr w:leftFromText="141" w:rightFromText="141" w:vertAnchor="text" w:tblpY="1"/>
        <w:tblOverlap w:val="never"/>
        <w:tblW w:w="10220" w:type="dxa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0220"/>
      </w:tblGrid>
      <w:tr w:rsidR="00F60842" w14:paraId="1FB5B1DD" w14:textId="77777777" w:rsidTr="00F31AD7">
        <w:trPr>
          <w:cantSplit/>
          <w:trHeight w:hRule="exact" w:val="392"/>
        </w:trPr>
        <w:tc>
          <w:tcPr>
            <w:tcW w:w="10220" w:type="dxa"/>
            <w:tcBorders>
              <w:bottom w:val="single" w:sz="4" w:space="0" w:color="auto"/>
            </w:tcBorders>
            <w:tcMar>
              <w:top w:w="28" w:type="dxa"/>
              <w:left w:w="0" w:type="dxa"/>
              <w:right w:w="0" w:type="dxa"/>
            </w:tcMar>
            <w:vAlign w:val="center"/>
          </w:tcPr>
          <w:p w14:paraId="2A416AFF" w14:textId="77777777" w:rsidR="00F60842" w:rsidRDefault="00BC5287" w:rsidP="001A17AB">
            <w:pPr>
              <w:tabs>
                <w:tab w:val="left" w:pos="1440"/>
              </w:tabs>
              <w:spacing w:line="36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Einsatzstichwort</w:t>
            </w:r>
            <w:r w:rsidR="002B70CB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2B70CB">
              <w:rPr>
                <w:rFonts w:ascii="Arial" w:hAnsi="Arial" w:cs="Arial"/>
                <w:b/>
                <w:sz w:val="16"/>
                <w:szCs w:val="16"/>
              </w:rPr>
              <w:tab/>
            </w:r>
            <w:sdt>
              <w:sdtPr>
                <w:rPr>
                  <w:rFonts w:ascii="Arial" w:hAnsi="Arial" w:cs="Arial"/>
                  <w:bCs/>
                  <w:sz w:val="16"/>
                  <w:szCs w:val="16"/>
                </w:rPr>
                <w:alias w:val="Einsatzstichwort wählen"/>
                <w:tag w:val="Einsatzstichwort"/>
                <w:id w:val="-162163018"/>
                <w:lock w:val="sdtLocked"/>
                <w:placeholder>
                  <w:docPart w:val="A173DE3D0CB5413BBB04D4D646BD83EE"/>
                </w:placeholder>
                <w:showingPlcHdr/>
                <w:dropDownList>
                  <w:listItem w:displayText="Brand 1" w:value="Brand 1"/>
                  <w:listItem w:displayText="Brand 2" w:value="Brand 2"/>
                  <w:listItem w:displayText="Brand 3" w:value="Brand 3"/>
                  <w:listItem w:displayText="Brand 4" w:value="Brand 4"/>
                  <w:listItem w:displayText="Brand 5" w:value="Brand 5"/>
                  <w:listItem w:displayText="Brand 6-8" w:value="Brand 6-8"/>
                  <w:listItem w:displayText="Brand Fahrzeug groß" w:value="Brand Fahrzeug groß"/>
                  <w:listItem w:displayText="Brand Kamin" w:value="Brand Kamin"/>
                  <w:listItem w:displayText="Brand Wald/Fläche groß" w:value="Brand Wald/Fläche groß"/>
                  <w:listItem w:displayText="Brand in E-Anlage" w:value="Brand in E-Anlage"/>
                  <w:listItem w:displayText="Brand Gefahrstoff klein" w:value="Brand Gefahrstoff klein"/>
                  <w:listItem w:displayText="Brand Gefahrstoff groß" w:value="Brand Gefahrstoff groß"/>
                  <w:listItem w:displayText="TH klein" w:value="TH klein"/>
                  <w:listItem w:displayText="Amtshilfe" w:value="Amtshilfe"/>
                  <w:listItem w:displayText="Auslaufende Betriebsstoffe groß" w:value="Auslaufende Betriebsstoffe groß"/>
                  <w:listItem w:displayText="Bombenfund" w:value="Bombenfund"/>
                  <w:listItem w:displayText="Einsatz Tier" w:value="Einsatz Tier"/>
                  <w:listItem w:displayText="Einsturzgefahr" w:value="Einsturzgefahr"/>
                  <w:listItem w:displayText="Erdrutsch" w:value="Erdrutsch"/>
                  <w:listItem w:displayText="Fahrzeug in Gewässer" w:value="Fahrzeug in Gewässer"/>
                  <w:listItem w:displayText="Flugzeugabsturz klein" w:value="Flugzeugabsturz klein"/>
                  <w:listItem w:displayText="Flugzeugabsturz groß" w:value="Flugzeugabsturz groß"/>
                  <w:listItem w:displayText="Person droht/springt" w:value="Person droht/springt"/>
                  <w:listItem w:displayText="Person in Aufzug" w:value="Person in Aufzug"/>
                  <w:listItem w:displayText="Person in Notlage" w:value="Person in Notlage"/>
                  <w:listItem w:displayText="Person/Tier in Wasser" w:value="Person/Tier in Wasser"/>
                  <w:listItem w:displayText="Person verschüttet" w:value="Person verschüttet"/>
                  <w:listItem w:displayText="Tür Öffnen" w:value="Tür Öffnen"/>
                  <w:listItem w:displayText="Unterstützung RD Tragehilfe" w:value="Unterstützung RD Tragehilfe"/>
                  <w:listItem w:displayText="Unterstützung RD DLK" w:value="Unterstützung RD DLK"/>
                  <w:listItem w:displayText="VU mit Person" w:value="VU mit Person"/>
                  <w:listItem w:displayText="VU mit Person groß" w:value="VU mit Person groß"/>
                  <w:listItem w:displayText="Wasserschaden klein" w:value="Wasserschaden klein"/>
                  <w:listItem w:displayText="Wasserschaden groß" w:value="Wasserschaden groß"/>
                  <w:listItem w:displayText="SRHT" w:value="SRHT"/>
                  <w:listItem w:displayText="Hochwasser" w:value="Hochwasser"/>
                  <w:listItem w:displayText="Schadstoff auf Gewässer" w:value="Schadstoff auf Gewässer"/>
                  <w:listItem w:displayText="ABC messen" w:value="ABC messen"/>
                  <w:listItem w:displayText="ABC 1" w:value="ABC 1"/>
                  <w:listItem w:displayText="ABC 2" w:value="ABC 2"/>
                  <w:listItem w:displayText="SONSTIGES nicht aufgeführt" w:value="SONSTIGES nicht aufgeführt"/>
                </w:dropDownList>
              </w:sdtPr>
              <w:sdtContent>
                <w:r w:rsidR="00F31AD7" w:rsidRPr="00B96EFE">
                  <w:rPr>
                    <w:rStyle w:val="PlaceholderText"/>
                    <w:bCs/>
                    <w:shd w:val="clear" w:color="auto" w:fill="FF9F9F"/>
                  </w:rPr>
                  <w:t xml:space="preserve">Wählen Sie ein </w:t>
                </w:r>
                <w:r w:rsidR="00744C02">
                  <w:rPr>
                    <w:rStyle w:val="PlaceholderText"/>
                    <w:bCs/>
                    <w:shd w:val="clear" w:color="auto" w:fill="FF9F9F"/>
                  </w:rPr>
                  <w:t>Einsatzstichwort</w:t>
                </w:r>
                <w:r w:rsidR="00F31AD7" w:rsidRPr="00B96EFE">
                  <w:rPr>
                    <w:rStyle w:val="PlaceholderText"/>
                    <w:bCs/>
                    <w:shd w:val="clear" w:color="auto" w:fill="FF9F9F"/>
                  </w:rPr>
                  <w:t xml:space="preserve"> aus.</w:t>
                </w:r>
              </w:sdtContent>
            </w:sdt>
          </w:p>
          <w:p w14:paraId="2AB292C7" w14:textId="77777777" w:rsidR="00F31AD7" w:rsidRDefault="00F31AD7" w:rsidP="001A17AB">
            <w:pPr>
              <w:tabs>
                <w:tab w:val="left" w:pos="1440"/>
              </w:tabs>
              <w:spacing w:line="36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FF240E" w14:paraId="62A813CD" w14:textId="77777777" w:rsidTr="00F31AD7">
        <w:trPr>
          <w:cantSplit/>
          <w:trHeight w:hRule="exact" w:val="392"/>
        </w:trPr>
        <w:tc>
          <w:tcPr>
            <w:tcW w:w="10220" w:type="dxa"/>
            <w:tcBorders>
              <w:bottom w:val="single" w:sz="4" w:space="0" w:color="auto"/>
            </w:tcBorders>
            <w:tcMar>
              <w:top w:w="28" w:type="dxa"/>
              <w:left w:w="0" w:type="dxa"/>
              <w:right w:w="0" w:type="dxa"/>
            </w:tcMar>
            <w:vAlign w:val="center"/>
          </w:tcPr>
          <w:p w14:paraId="18752F66" w14:textId="77777777" w:rsidR="00FF240E" w:rsidRDefault="00FF240E" w:rsidP="001A17AB">
            <w:pPr>
              <w:tabs>
                <w:tab w:val="left" w:pos="1440"/>
              </w:tabs>
              <w:spacing w:line="36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Auftragsnummer</w:t>
            </w:r>
            <w:r w:rsidR="00BC5287">
              <w:rPr>
                <w:rFonts w:ascii="Arial" w:hAnsi="Arial" w:cs="Arial"/>
                <w:b/>
                <w:sz w:val="16"/>
                <w:szCs w:val="16"/>
              </w:rPr>
              <w:t xml:space="preserve"> (lt. Einsatzprotokoll)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:  </w:t>
            </w:r>
            <w:sdt>
              <w:sdtPr>
                <w:rPr>
                  <w:rFonts w:ascii="Arial" w:hAnsi="Arial" w:cs="Arial"/>
                  <w:bCs/>
                  <w:sz w:val="16"/>
                  <w:szCs w:val="16"/>
                </w:rPr>
                <w:alias w:val="Auftragsnummer der ILS"/>
                <w:tag w:val="Auftragsnummer"/>
                <w:id w:val="637377465"/>
                <w:lock w:val="sdtLocked"/>
                <w:placeholder>
                  <w:docPart w:val="090E0A3004E24ADFAFEC7BBEA53AB97E"/>
                </w:placeholder>
                <w:showingPlcHdr/>
              </w:sdtPr>
              <w:sdtContent>
                <w:r w:rsidR="007B05B0" w:rsidRPr="007B05B0">
                  <w:rPr>
                    <w:rStyle w:val="PlaceholderText"/>
                    <w:bCs/>
                  </w:rPr>
                  <w:t>Auftragsnummer der ILS eingeben.</w:t>
                </w:r>
              </w:sdtContent>
            </w:sdt>
          </w:p>
        </w:tc>
      </w:tr>
    </w:tbl>
    <w:tbl>
      <w:tblPr>
        <w:tblpPr w:leftFromText="142" w:rightFromText="142" w:vertAnchor="text" w:tblpY="1"/>
        <w:tblOverlap w:val="never"/>
        <w:tblW w:w="10206" w:type="dxa"/>
        <w:tblBorders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119"/>
        <w:gridCol w:w="3276"/>
        <w:gridCol w:w="1842"/>
        <w:gridCol w:w="3969"/>
      </w:tblGrid>
      <w:tr w:rsidR="00F60842" w14:paraId="2B65BA6D" w14:textId="77777777" w:rsidTr="004F7CBF">
        <w:trPr>
          <w:trHeight w:hRule="exact" w:val="340"/>
        </w:trPr>
        <w:tc>
          <w:tcPr>
            <w:tcW w:w="10206" w:type="dxa"/>
            <w:gridSpan w:val="4"/>
            <w:tcBorders>
              <w:bottom w:val="single" w:sz="4" w:space="0" w:color="auto"/>
            </w:tcBorders>
            <w:tcMar>
              <w:top w:w="28" w:type="dxa"/>
              <w:left w:w="0" w:type="dxa"/>
              <w:right w:w="0" w:type="dxa"/>
            </w:tcMar>
            <w:vAlign w:val="center"/>
          </w:tcPr>
          <w:p w14:paraId="650C7EB4" w14:textId="77777777" w:rsidR="00F60842" w:rsidRDefault="002B70CB" w:rsidP="004F7CBF">
            <w:pPr>
              <w:tabs>
                <w:tab w:val="left" w:pos="1440"/>
              </w:tabs>
              <w:spacing w:line="360" w:lineRule="auto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Einsatzstelle</w:t>
            </w:r>
            <w:r w:rsidR="00BC5287">
              <w:rPr>
                <w:rFonts w:ascii="Arial" w:hAnsi="Arial" w:cs="Arial"/>
                <w:b/>
                <w:sz w:val="16"/>
                <w:szCs w:val="16"/>
              </w:rPr>
              <w:t xml:space="preserve"> (Adresse)</w:t>
            </w:r>
            <w:r>
              <w:rPr>
                <w:rFonts w:ascii="Arial" w:hAnsi="Arial" w:cs="Arial"/>
                <w:b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ab/>
            </w:r>
            <w:bookmarkStart w:id="0" w:name="Text8"/>
            <w:r w:rsidR="009E114A">
              <w:rPr>
                <w:rFonts w:ascii="Arial" w:hAnsi="Arial" w:cs="Arial"/>
                <w:sz w:val="16"/>
                <w:szCs w:val="16"/>
              </w:rPr>
              <w:t xml:space="preserve">                    </w:t>
            </w:r>
            <w:bookmarkEnd w:id="0"/>
            <w:sdt>
              <w:sdtPr>
                <w:rPr>
                  <w:rFonts w:ascii="Arial" w:hAnsi="Arial" w:cs="Arial"/>
                  <w:sz w:val="16"/>
                  <w:szCs w:val="16"/>
                </w:rPr>
                <w:alias w:val="Adresse des Einsatzortes"/>
                <w:tag w:val="Einsatzadresse"/>
                <w:id w:val="1704442022"/>
                <w:lock w:val="sdtLocked"/>
                <w:placeholder>
                  <w:docPart w:val="F30F7DA691A74308A86B503E06FD2C7C"/>
                </w:placeholder>
                <w:showingPlcHdr/>
              </w:sdtPr>
              <w:sdtContent>
                <w:r w:rsidR="007B05B0">
                  <w:rPr>
                    <w:rStyle w:val="PlaceholderText"/>
                  </w:rPr>
                  <w:t>Hier Adresse des Einsatzortes eingeben</w:t>
                </w:r>
                <w:r w:rsidR="007B05B0" w:rsidRPr="00142C8B">
                  <w:rPr>
                    <w:rStyle w:val="PlaceholderText"/>
                  </w:rPr>
                  <w:t>.</w:t>
                </w:r>
              </w:sdtContent>
            </w:sdt>
          </w:p>
        </w:tc>
      </w:tr>
      <w:tr w:rsidR="004F7CBF" w14:paraId="1101EC2F" w14:textId="77777777" w:rsidTr="00744C02">
        <w:trPr>
          <w:trHeight w:hRule="exact" w:val="538"/>
        </w:trPr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0" w:type="dxa"/>
              <w:right w:w="0" w:type="dxa"/>
            </w:tcMar>
            <w:vAlign w:val="center"/>
          </w:tcPr>
          <w:p w14:paraId="78ADA4D0" w14:textId="77777777" w:rsidR="004F7CBF" w:rsidRPr="004F7CBF" w:rsidRDefault="004F7CBF" w:rsidP="004F7CBF">
            <w:pPr>
              <w:spacing w:line="360" w:lineRule="auto"/>
              <w:rPr>
                <w:rFonts w:ascii="Arial" w:hAnsi="Arial" w:cs="Arial"/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Gemeldet am:</w:t>
            </w:r>
          </w:p>
        </w:tc>
        <w:tc>
          <w:tcPr>
            <w:tcW w:w="3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0" w:type="dxa"/>
              <w:right w:w="0" w:type="dxa"/>
            </w:tcMar>
            <w:vAlign w:val="center"/>
          </w:tcPr>
          <w:p w14:paraId="3898A8C3" w14:textId="77777777" w:rsidR="004F7CBF" w:rsidRPr="007B05B0" w:rsidRDefault="004F7CBF" w:rsidP="004F7CBF">
            <w:pPr>
              <w:tabs>
                <w:tab w:val="left" w:pos="1440"/>
              </w:tabs>
              <w:spacing w:line="360" w:lineRule="auto"/>
              <w:rPr>
                <w:rFonts w:ascii="Arial" w:hAnsi="Arial" w:cs="Arial"/>
                <w:bCs/>
                <w:szCs w:val="20"/>
              </w:rPr>
            </w:pPr>
            <w:r w:rsidRPr="004F7CBF">
              <w:rPr>
                <w:rFonts w:ascii="Arial" w:hAnsi="Arial" w:cs="Arial"/>
                <w:b/>
                <w:szCs w:val="20"/>
              </w:rPr>
              <w:t xml:space="preserve">     </w:t>
            </w:r>
            <w:r w:rsidR="009D65C3" w:rsidRPr="004F7CBF">
              <w:rPr>
                <w:rFonts w:ascii="Arial" w:hAnsi="Arial" w:cs="Arial"/>
                <w:b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Cs/>
                  <w:szCs w:val="20"/>
                </w:rPr>
                <w:alias w:val="Einsatzdatum"/>
                <w:tag w:val="Einsatzdatum"/>
                <w:id w:val="735519966"/>
                <w:lock w:val="sdtLocked"/>
                <w:placeholder>
                  <w:docPart w:val="A6D27EA6FDF2462CBF533438F9833FB3"/>
                </w:placeholder>
                <w:showingPlcHdr/>
                <w:date w:fullDate="2026-01-09T00:00:00Z">
                  <w:dateFormat w:val="dddd, dd.MM.yyyy"/>
                  <w:lid w:val="de-DE"/>
                  <w:storeMappedDataAs w:val="dateTime"/>
                  <w:calendar w:val="gregorian"/>
                </w:date>
              </w:sdtPr>
              <w:sdtContent>
                <w:r w:rsidR="007B05B0" w:rsidRPr="007B05B0">
                  <w:rPr>
                    <w:rStyle w:val="PlaceholderText"/>
                    <w:bCs/>
                    <w:szCs w:val="20"/>
                  </w:rPr>
                  <w:t>Hier Einsatzdatum eingebe</w:t>
                </w:r>
                <w:r w:rsidR="009E114A" w:rsidRPr="007B05B0">
                  <w:rPr>
                    <w:rStyle w:val="PlaceholderText"/>
                    <w:bCs/>
                    <w:szCs w:val="20"/>
                  </w:rPr>
                  <w:t>n.</w:t>
                </w:r>
              </w:sdtContent>
            </w:sdt>
            <w:r w:rsidR="009D65C3" w:rsidRPr="007B05B0">
              <w:rPr>
                <w:rFonts w:ascii="Arial" w:hAnsi="Arial" w:cs="Arial"/>
                <w:bCs/>
                <w:szCs w:val="20"/>
              </w:rPr>
              <w:t xml:space="preserve"> </w:t>
            </w:r>
            <w:r w:rsidRPr="007B05B0">
              <w:rPr>
                <w:rFonts w:ascii="Arial" w:hAnsi="Arial" w:cs="Arial"/>
                <w:bCs/>
                <w:szCs w:val="20"/>
              </w:rPr>
              <w:t xml:space="preserve">  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0" w:type="dxa"/>
              <w:right w:w="0" w:type="dxa"/>
            </w:tcMar>
            <w:vAlign w:val="center"/>
          </w:tcPr>
          <w:p w14:paraId="538F1B94" w14:textId="77777777" w:rsidR="004F7CBF" w:rsidRPr="004F7CBF" w:rsidRDefault="009E114A" w:rsidP="004F7CBF">
            <w:pPr>
              <w:spacing w:line="360" w:lineRule="auto"/>
              <w:rPr>
                <w:rFonts w:ascii="Arial" w:hAnsi="Arial" w:cs="Arial"/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9D65C3">
              <w:rPr>
                <w:rFonts w:ascii="Arial" w:hAnsi="Arial" w:cs="Arial"/>
                <w:b/>
                <w:sz w:val="16"/>
                <w:szCs w:val="16"/>
              </w:rPr>
              <w:t>u</w:t>
            </w:r>
            <w:r w:rsidR="004F7CBF">
              <w:rPr>
                <w:rFonts w:ascii="Arial" w:hAnsi="Arial" w:cs="Arial"/>
                <w:b/>
                <w:sz w:val="16"/>
                <w:szCs w:val="16"/>
              </w:rPr>
              <w:t>m</w:t>
            </w:r>
            <w:r w:rsidR="009D65C3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7B05B0">
              <w:rPr>
                <w:rFonts w:ascii="Arial" w:hAnsi="Arial" w:cs="Arial"/>
                <w:b/>
                <w:sz w:val="16"/>
                <w:szCs w:val="16"/>
              </w:rPr>
              <w:t xml:space="preserve">      </w:t>
            </w:r>
            <w:sdt>
              <w:sdtPr>
                <w:rPr>
                  <w:rFonts w:ascii="Arial" w:hAnsi="Arial" w:cs="Arial"/>
                  <w:bCs/>
                  <w:sz w:val="16"/>
                  <w:szCs w:val="16"/>
                </w:rPr>
                <w:alias w:val="Alarmzeit des Einsatzes"/>
                <w:tag w:val="Alarmzeit"/>
                <w:id w:val="-1494713373"/>
                <w:lock w:val="sdtLocked"/>
                <w:placeholder>
                  <w:docPart w:val="7D4B2C90F54E4F6ABFC4FF2CD180F9E5"/>
                </w:placeholder>
                <w:showingPlcHdr/>
              </w:sdtPr>
              <w:sdtContent>
                <w:r w:rsidR="00072612">
                  <w:rPr>
                    <w:rStyle w:val="PlaceholderText"/>
                  </w:rPr>
                  <w:t>Alarm-Uhrzeit</w:t>
                </w:r>
              </w:sdtContent>
            </w:sdt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0" w:type="dxa"/>
              <w:right w:w="0" w:type="dxa"/>
            </w:tcMar>
            <w:vAlign w:val="center"/>
          </w:tcPr>
          <w:p w14:paraId="3421D555" w14:textId="77777777" w:rsidR="004F7CBF" w:rsidRDefault="004F7CBF" w:rsidP="004F7CBF">
            <w:pPr>
              <w:tabs>
                <w:tab w:val="left" w:pos="1440"/>
              </w:tabs>
              <w:spacing w:line="360" w:lineRule="auto"/>
              <w:rPr>
                <w:rFonts w:ascii="Arial" w:hAnsi="Arial" w:cs="Arial"/>
              </w:rPr>
            </w:pPr>
            <w:r w:rsidRPr="004F7CBF">
              <w:rPr>
                <w:rFonts w:ascii="Arial" w:hAnsi="Arial" w:cs="Arial"/>
                <w:b/>
                <w:bCs/>
                <w:sz w:val="16"/>
                <w:szCs w:val="16"/>
              </w:rPr>
              <w:t>Uhr</w:t>
            </w:r>
          </w:p>
        </w:tc>
      </w:tr>
      <w:tr w:rsidR="00F60842" w14:paraId="382F312E" w14:textId="77777777" w:rsidTr="004F7CBF">
        <w:trPr>
          <w:trHeight w:hRule="exact" w:val="340"/>
        </w:trPr>
        <w:tc>
          <w:tcPr>
            <w:tcW w:w="10206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0" w:type="dxa"/>
              <w:right w:w="0" w:type="dxa"/>
            </w:tcMar>
            <w:vAlign w:val="center"/>
          </w:tcPr>
          <w:p w14:paraId="11CE736F" w14:textId="77777777" w:rsidR="00F60842" w:rsidRPr="00815E7D" w:rsidRDefault="009D65C3" w:rsidP="004F7CBF">
            <w:pPr>
              <w:tabs>
                <w:tab w:val="left" w:pos="1440"/>
              </w:tabs>
              <w:spacing w:line="36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</w:t>
            </w:r>
            <w:r w:rsidR="004F7CBF">
              <w:rPr>
                <w:rFonts w:ascii="Arial" w:hAnsi="Arial" w:cs="Arial"/>
                <w:b/>
                <w:sz w:val="16"/>
                <w:szCs w:val="16"/>
              </w:rPr>
              <w:t>urch</w:t>
            </w:r>
            <w:r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2B70CB">
              <w:rPr>
                <w:rFonts w:ascii="Arial" w:hAnsi="Arial" w:cs="Arial"/>
                <w:sz w:val="16"/>
                <w:szCs w:val="16"/>
              </w:rPr>
              <w:tab/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alias w:val="Name und Erreichbarkeit des Meldenden"/>
                <w:tag w:val="Meldender"/>
                <w:id w:val="-683198380"/>
                <w:lock w:val="sdtLocked"/>
                <w:placeholder>
                  <w:docPart w:val="3A5E08AE33A1492EB11BEB9F88F0E5D4"/>
                </w:placeholder>
                <w:showingPlcHdr/>
              </w:sdtPr>
              <w:sdtContent>
                <w:r w:rsidR="007B05B0">
                  <w:rPr>
                    <w:rStyle w:val="PlaceholderText"/>
                  </w:rPr>
                  <w:t>Hier Name und Erreichbarkeiten des Meldenden/Notrufenden</w:t>
                </w:r>
                <w:r w:rsidR="00506A70">
                  <w:rPr>
                    <w:rStyle w:val="PlaceholderText"/>
                  </w:rPr>
                  <w:t xml:space="preserve"> eingeben.</w:t>
                </w:r>
              </w:sdtContent>
            </w:sdt>
          </w:p>
        </w:tc>
      </w:tr>
      <w:tr w:rsidR="00F60842" w14:paraId="3666216E" w14:textId="77777777" w:rsidTr="004F7CBF">
        <w:trPr>
          <w:trHeight w:val="340"/>
        </w:trPr>
        <w:tc>
          <w:tcPr>
            <w:tcW w:w="10206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0" w:type="dxa"/>
              <w:right w:w="0" w:type="dxa"/>
            </w:tcMar>
            <w:vAlign w:val="center"/>
          </w:tcPr>
          <w:p w14:paraId="057E92F9" w14:textId="77777777" w:rsidR="00F77935" w:rsidRPr="00F77935" w:rsidRDefault="002B70CB" w:rsidP="004F7CBF">
            <w:pPr>
              <w:tabs>
                <w:tab w:val="left" w:pos="144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Einsatzangaben:</w:t>
            </w:r>
            <w:r>
              <w:rPr>
                <w:rFonts w:ascii="Arial" w:hAnsi="Arial" w:cs="Arial"/>
                <w:sz w:val="16"/>
                <w:szCs w:val="16"/>
              </w:rPr>
              <w:tab/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alias w:val="Einsatzangaben"/>
                <w:tag w:val="Einsatzangaben"/>
                <w:id w:val="-963031433"/>
                <w:lock w:val="sdtLocked"/>
                <w:placeholder>
                  <w:docPart w:val="FC4387742A06472E923E5C413068B39C"/>
                </w:placeholder>
                <w:showingPlcHdr/>
              </w:sdtPr>
              <w:sdtContent>
                <w:r w:rsidR="00B96EFE" w:rsidRPr="00B96EFE">
                  <w:rPr>
                    <w:rStyle w:val="PlaceholderText"/>
                    <w:shd w:val="clear" w:color="auto" w:fill="FF9F9F"/>
                  </w:rPr>
                  <w:t>Hier sonstige Einsatzangaben (Patientennamen, etc.) eingeben.</w:t>
                </w:r>
              </w:sdtContent>
            </w:sdt>
          </w:p>
          <w:p w14:paraId="63D90517" w14:textId="77777777" w:rsidR="00F60842" w:rsidRDefault="002B70CB" w:rsidP="004F7CBF">
            <w:pPr>
              <w:tabs>
                <w:tab w:val="left" w:pos="1440"/>
              </w:tabs>
              <w:spacing w:line="360" w:lineRule="auto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(Inhaber/Fahrer/Patient)</w:t>
            </w:r>
          </w:p>
          <w:p w14:paraId="17A52AC2" w14:textId="77777777" w:rsidR="00F77935" w:rsidRDefault="00F77935" w:rsidP="004F7CBF">
            <w:pPr>
              <w:tabs>
                <w:tab w:val="left" w:pos="1440"/>
              </w:tabs>
              <w:spacing w:line="360" w:lineRule="auto"/>
              <w:rPr>
                <w:rFonts w:ascii="Arial" w:hAnsi="Arial" w:cs="Arial"/>
                <w:sz w:val="12"/>
                <w:szCs w:val="12"/>
                <w:u w:val="single"/>
              </w:rPr>
            </w:pPr>
          </w:p>
        </w:tc>
      </w:tr>
      <w:tr w:rsidR="001C1C10" w14:paraId="7BD8884E" w14:textId="77777777" w:rsidTr="004F7CBF">
        <w:trPr>
          <w:trHeight w:hRule="exact" w:val="340"/>
        </w:trPr>
        <w:tc>
          <w:tcPr>
            <w:tcW w:w="10206" w:type="dxa"/>
            <w:gridSpan w:val="4"/>
            <w:tcBorders>
              <w:top w:val="single" w:sz="4" w:space="0" w:color="auto"/>
            </w:tcBorders>
            <w:tcMar>
              <w:top w:w="28" w:type="dxa"/>
              <w:left w:w="0" w:type="dxa"/>
              <w:right w:w="0" w:type="dxa"/>
            </w:tcMar>
            <w:vAlign w:val="center"/>
          </w:tcPr>
          <w:p w14:paraId="071D4158" w14:textId="77777777" w:rsidR="001C1C10" w:rsidRDefault="001C1C10" w:rsidP="004F7CBF">
            <w:pPr>
              <w:tabs>
                <w:tab w:val="left" w:pos="144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Polizeikommando vor Ort (</w:t>
            </w:r>
            <w:r w:rsidR="009D65C3">
              <w:rPr>
                <w:rFonts w:ascii="Arial" w:hAnsi="Arial" w:cs="Arial"/>
                <w:b/>
                <w:sz w:val="16"/>
                <w:szCs w:val="16"/>
              </w:rPr>
              <w:t xml:space="preserve">Polizeiinspektion und </w:t>
            </w:r>
            <w:r>
              <w:rPr>
                <w:rFonts w:ascii="Arial" w:hAnsi="Arial" w:cs="Arial"/>
                <w:b/>
                <w:sz w:val="16"/>
                <w:szCs w:val="16"/>
              </w:rPr>
              <w:t>Namen):</w:t>
            </w:r>
            <w:r w:rsidR="00B96EFE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sdt>
              <w:sdtPr>
                <w:rPr>
                  <w:rFonts w:ascii="Arial" w:hAnsi="Arial" w:cs="Arial"/>
                  <w:bCs/>
                  <w:sz w:val="16"/>
                  <w:szCs w:val="16"/>
                </w:rPr>
                <w:alias w:val="Polizeiinspektion und Sachbearbeiter"/>
                <w:tag w:val="Polizei"/>
                <w:id w:val="2055193861"/>
                <w:lock w:val="sdtLocked"/>
                <w:placeholder>
                  <w:docPart w:val="AA40F276F6B5490C8A9CCD5E7C1B98E6"/>
                </w:placeholder>
                <w:showingPlcHdr/>
              </w:sdtPr>
              <w:sdtContent>
                <w:r w:rsidR="00B96EFE" w:rsidRPr="0024734C">
                  <w:rPr>
                    <w:rStyle w:val="PlaceholderText"/>
                    <w:bCs/>
                    <w:shd w:val="clear" w:color="auto" w:fill="FF9B9B"/>
                  </w:rPr>
                  <w:t>Hie</w:t>
                </w:r>
                <w:r w:rsidR="00F72268" w:rsidRPr="0024734C">
                  <w:rPr>
                    <w:rStyle w:val="PlaceholderText"/>
                    <w:bCs/>
                    <w:shd w:val="clear" w:color="auto" w:fill="FF9B9B"/>
                  </w:rPr>
                  <w:t>r</w:t>
                </w:r>
                <w:r w:rsidR="00B96EFE" w:rsidRPr="0024734C">
                  <w:rPr>
                    <w:rStyle w:val="PlaceholderText"/>
                    <w:bCs/>
                    <w:shd w:val="clear" w:color="auto" w:fill="FF9B9B"/>
                  </w:rPr>
                  <w:t xml:space="preserve"> </w:t>
                </w:r>
                <w:r w:rsidR="00F72268" w:rsidRPr="0024734C">
                  <w:rPr>
                    <w:rStyle w:val="PlaceholderText"/>
                    <w:bCs/>
                    <w:shd w:val="clear" w:color="auto" w:fill="FF9B9B"/>
                  </w:rPr>
                  <w:t>Polizeiinspektion und Namen eintragen.</w:t>
                </w:r>
              </w:sdtContent>
            </w:sdt>
          </w:p>
          <w:p w14:paraId="08609248" w14:textId="77777777" w:rsidR="001C1C10" w:rsidRDefault="001C1C10" w:rsidP="004F7CBF">
            <w:pPr>
              <w:tabs>
                <w:tab w:val="left" w:pos="1440"/>
              </w:tabs>
              <w:spacing w:line="36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3CF2025C" w14:textId="77777777" w:rsidR="00F60842" w:rsidRDefault="00F60842">
      <w:pPr>
        <w:spacing w:line="360" w:lineRule="auto"/>
        <w:rPr>
          <w:rFonts w:ascii="Arial" w:hAnsi="Arial" w:cs="Arial"/>
          <w:b/>
          <w:sz w:val="16"/>
          <w:szCs w:val="16"/>
        </w:rPr>
      </w:pPr>
    </w:p>
    <w:p w14:paraId="2B515E29" w14:textId="77777777" w:rsidR="00F60842" w:rsidRDefault="00000000">
      <w:pPr>
        <w:spacing w:line="360" w:lineRule="auto"/>
        <w:rPr>
          <w:rFonts w:ascii="Arial" w:hAnsi="Arial" w:cs="Arial"/>
          <w:b/>
          <w:sz w:val="8"/>
          <w:szCs w:val="8"/>
        </w:rPr>
      </w:pPr>
      <w:r>
        <w:rPr>
          <w:noProof/>
        </w:rPr>
        <w:pict w14:anchorId="727179B8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2053" type="#_x0000_t201" style="position:absolute;margin-left:224.65pt;margin-top:9.85pt;width:285.75pt;height:24pt;z-index:251659776;mso-position-horizontal-relative:text;mso-position-vertical-relative:text" filled="f" stroked="f">
            <v:imagedata r:id="rId7" o:title=""/>
            <o:lock v:ext="edit" aspectratio="t"/>
            <w10:wrap type="square"/>
          </v:shape>
        </w:pict>
      </w:r>
    </w:p>
    <w:p w14:paraId="6B962375" w14:textId="77777777" w:rsidR="008F546B" w:rsidRDefault="008F546B">
      <w:pPr>
        <w:spacing w:line="360" w:lineRule="auto"/>
        <w:outlineLvl w:val="0"/>
        <w:rPr>
          <w:rFonts w:ascii="Arial" w:hAnsi="Arial" w:cs="Arial"/>
          <w:sz w:val="28"/>
          <w:szCs w:val="28"/>
        </w:rPr>
      </w:pPr>
    </w:p>
    <w:p w14:paraId="79DB342A" w14:textId="77777777" w:rsidR="00CF5AA7" w:rsidRDefault="001B5204">
      <w:pPr>
        <w:spacing w:line="360" w:lineRule="auto"/>
        <w:outlineLvl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object w:dxaOrig="9465" w:dyaOrig="1830" w14:anchorId="18C64A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0.75pt;height:91.5pt" o:ole="">
            <v:imagedata r:id="rId8" o:title=""/>
          </v:shape>
          <o:OLEObject Type="Embed" ProgID="Excel.SheetMacroEnabled.12" ShapeID="_x0000_i1025" DrawAspect="Content" ObjectID="_1846068316" r:id="rId9"/>
        </w:object>
      </w:r>
    </w:p>
    <w:p w14:paraId="696D286A" w14:textId="77777777" w:rsidR="00F60842" w:rsidRDefault="002B70CB">
      <w:pPr>
        <w:spacing w:line="360" w:lineRule="auto"/>
        <w:outlineLvl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Bericht</w:t>
      </w: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05"/>
      </w:tblGrid>
      <w:tr w:rsidR="00F60842" w14:paraId="71CAECAB" w14:textId="77777777" w:rsidTr="00DD4160">
        <w:trPr>
          <w:trHeight w:val="798"/>
        </w:trPr>
        <w:tc>
          <w:tcPr>
            <w:tcW w:w="10205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1BB45FC6" w14:textId="77777777" w:rsidR="009D65C3" w:rsidRPr="00DD4160" w:rsidRDefault="002B70CB">
            <w:pPr>
              <w:spacing w:line="36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Lage:</w:t>
            </w: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br/>
            </w:r>
            <w:sdt>
              <w:sdtPr>
                <w:rPr>
                  <w:rFonts w:ascii="Arial" w:hAnsi="Arial" w:cs="Arial"/>
                  <w:szCs w:val="20"/>
                </w:rPr>
                <w:alias w:val="Lage"/>
                <w:tag w:val="Lage"/>
                <w:id w:val="-1424493478"/>
                <w:lock w:val="sdtLocked"/>
                <w:placeholder>
                  <w:docPart w:val="8F386D30BDC54168B44872BCDE564AF8"/>
                </w:placeholder>
                <w:showingPlcHdr/>
              </w:sdtPr>
              <w:sdtContent>
                <w:r w:rsidR="00B96EFE" w:rsidRPr="00B96EFE">
                  <w:rPr>
                    <w:rStyle w:val="PlaceholderText"/>
                    <w:shd w:val="clear" w:color="auto" w:fill="FF9F9F"/>
                  </w:rPr>
                  <w:t>Hier die Lage bei Eintreffen beschreiben. Insbesondere Menschenlage und Gefahrenlage.</w:t>
                </w:r>
              </w:sdtContent>
            </w:sdt>
          </w:p>
        </w:tc>
      </w:tr>
      <w:tr w:rsidR="00F60842" w14:paraId="6E8DC3A0" w14:textId="77777777" w:rsidTr="00DD4160">
        <w:trPr>
          <w:trHeight w:val="904"/>
        </w:trPr>
        <w:tc>
          <w:tcPr>
            <w:tcW w:w="10205" w:type="dxa"/>
            <w:tcMar>
              <w:left w:w="0" w:type="dxa"/>
              <w:right w:w="0" w:type="dxa"/>
            </w:tcMar>
          </w:tcPr>
          <w:p w14:paraId="10E64FBD" w14:textId="77777777" w:rsidR="00DD4160" w:rsidRPr="00DD4160" w:rsidRDefault="002B70CB" w:rsidP="00DD4160">
            <w:pPr>
              <w:spacing w:line="36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GB"/>
              </w:rPr>
              <w:t>Maßnahmen:</w:t>
            </w:r>
            <w:r>
              <w:rPr>
                <w:rFonts w:ascii="Arial" w:hAnsi="Arial" w:cs="Arial"/>
                <w:b/>
                <w:sz w:val="16"/>
                <w:szCs w:val="16"/>
                <w:lang w:val="en-GB"/>
              </w:rPr>
              <w:br/>
            </w:r>
            <w:sdt>
              <w:sdtPr>
                <w:rPr>
                  <w:rFonts w:ascii="Arial" w:hAnsi="Arial" w:cs="Arial"/>
                  <w:szCs w:val="20"/>
                </w:rPr>
                <w:alias w:val="Maßnahmen"/>
                <w:tag w:val="Maßnahmen"/>
                <w:id w:val="479276376"/>
                <w:lock w:val="sdtLocked"/>
                <w:placeholder>
                  <w:docPart w:val="45CCABB298564C90A5E36038815C4A5F"/>
                </w:placeholder>
                <w:showingPlcHdr/>
              </w:sdtPr>
              <w:sdtContent>
                <w:r w:rsidR="00B96EFE" w:rsidRPr="00B96EFE">
                  <w:rPr>
                    <w:rStyle w:val="PlaceholderText"/>
                    <w:shd w:val="clear" w:color="auto" w:fill="FF9F9F"/>
                  </w:rPr>
                  <w:t>Hier die durchgeführten Maßnahmen beschreiben. Im Falle eines Einsatzberichtes insbesondere Befehle an untergeordnete Führer. Maßnahmen zur Menschenrettung und deren Erfolgszeit sind möglichst genau zu dokumentieren.</w:t>
                </w:r>
              </w:sdtContent>
            </w:sdt>
          </w:p>
        </w:tc>
      </w:tr>
      <w:tr w:rsidR="00F60842" w14:paraId="6368A932" w14:textId="77777777" w:rsidTr="00595B52">
        <w:trPr>
          <w:trHeight w:val="712"/>
        </w:trPr>
        <w:tc>
          <w:tcPr>
            <w:tcW w:w="10205" w:type="dxa"/>
            <w:tcMar>
              <w:left w:w="0" w:type="dxa"/>
              <w:right w:w="0" w:type="dxa"/>
            </w:tcMar>
          </w:tcPr>
          <w:p w14:paraId="4F96B348" w14:textId="77777777" w:rsidR="00F60842" w:rsidRDefault="002B70CB" w:rsidP="00A54AB6">
            <w:pPr>
              <w:tabs>
                <w:tab w:val="left" w:pos="5985"/>
              </w:tabs>
              <w:spacing w:line="360" w:lineRule="auto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Verbrauch von Einsatzmittel:</w:t>
            </w:r>
            <w:r w:rsidR="00A54AB6">
              <w:rPr>
                <w:rFonts w:ascii="Arial" w:hAnsi="Arial" w:cs="Arial"/>
                <w:b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sz w:val="16"/>
                <w:szCs w:val="16"/>
              </w:rPr>
              <w:br/>
            </w:r>
            <w:sdt>
              <w:sdtPr>
                <w:rPr>
                  <w:rFonts w:ascii="Arial" w:hAnsi="Arial" w:cs="Arial"/>
                  <w:b/>
                  <w:sz w:val="16"/>
                  <w:szCs w:val="16"/>
                  <w:u w:val="single"/>
                </w:rPr>
                <w:alias w:val="Einsatzmittel"/>
                <w:tag w:val="Einsatzmittel"/>
                <w:id w:val="1991674556"/>
                <w:lock w:val="sdtLocked"/>
                <w:placeholder>
                  <w:docPart w:val="4287F0AC499F44F8B775FA6BB474D67E"/>
                </w:placeholder>
                <w:showingPlcHdr/>
              </w:sdtPr>
              <w:sdtContent>
                <w:r w:rsidR="008D1FA2" w:rsidRPr="00F72268">
                  <w:rPr>
                    <w:rStyle w:val="PlaceholderText"/>
                    <w:shd w:val="clear" w:color="auto" w:fill="FF9B9B"/>
                  </w:rPr>
                  <w:t>Hier die verbrauchten Einsatzmittel angeben welche von der Gemeinde Heusweiler ersatzbeschafft werden müssen.</w:t>
                </w:r>
              </w:sdtContent>
            </w:sdt>
          </w:p>
        </w:tc>
      </w:tr>
    </w:tbl>
    <w:p w14:paraId="412FCD6A" w14:textId="77777777" w:rsidR="00DD4160" w:rsidRDefault="00DD4160">
      <w:pPr>
        <w:rPr>
          <w:rFonts w:ascii="Arial" w:hAnsi="Arial" w:cs="Arial"/>
          <w:b/>
          <w:sz w:val="16"/>
          <w:szCs w:val="16"/>
        </w:rPr>
      </w:pPr>
    </w:p>
    <w:p w14:paraId="61E824B6" w14:textId="77777777" w:rsidR="00DD4160" w:rsidRDefault="00DD4160">
      <w:pPr>
        <w:rPr>
          <w:rFonts w:ascii="Arial" w:hAnsi="Arial" w:cs="Arial"/>
          <w:b/>
          <w:sz w:val="16"/>
          <w:szCs w:val="16"/>
        </w:rPr>
      </w:pPr>
    </w:p>
    <w:tbl>
      <w:tblPr>
        <w:tblpPr w:leftFromText="142" w:rightFromText="142" w:vertAnchor="text" w:tblpX="1" w:tblpY="1"/>
        <w:tblOverlap w:val="never"/>
        <w:tblW w:w="0" w:type="auto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810"/>
        <w:gridCol w:w="2520"/>
      </w:tblGrid>
      <w:tr w:rsidR="00F60842" w14:paraId="71914152" w14:textId="77777777" w:rsidTr="00D57BD2">
        <w:trPr>
          <w:trHeight w:val="284"/>
        </w:trPr>
        <w:tc>
          <w:tcPr>
            <w:tcW w:w="181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21D545B7" w14:textId="77777777" w:rsidR="00F60842" w:rsidRDefault="002B70CB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Gesehen: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DE05107" w14:textId="77777777" w:rsidR="00F60842" w:rsidRDefault="00F60842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F60842" w14:paraId="120BDC60" w14:textId="77777777" w:rsidTr="009E0764">
        <w:trPr>
          <w:trHeight w:val="419"/>
        </w:trPr>
        <w:tc>
          <w:tcPr>
            <w:tcW w:w="1810" w:type="dxa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</w:tcPr>
          <w:p w14:paraId="6C83E770" w14:textId="77777777" w:rsidR="00F60842" w:rsidRDefault="00F60842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B52AF3F" w14:textId="77777777" w:rsidR="00DD4160" w:rsidRDefault="00DD4160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19CB98" w14:textId="77777777" w:rsidR="00B81518" w:rsidRDefault="00B8151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</w:tcPr>
          <w:p w14:paraId="4EA4598A" w14:textId="77777777" w:rsidR="00F60842" w:rsidRDefault="002B70CB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Bürgermeister</w:t>
            </w:r>
          </w:p>
        </w:tc>
      </w:tr>
      <w:tr w:rsidR="00F60842" w14:paraId="27E392EB" w14:textId="77777777" w:rsidTr="00D57BD2">
        <w:trPr>
          <w:trHeight w:val="284"/>
        </w:trPr>
        <w:tc>
          <w:tcPr>
            <w:tcW w:w="1810" w:type="dxa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6C120F29" w14:textId="77777777" w:rsidR="00F60842" w:rsidRDefault="002B70CB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Gesehen:</w:t>
            </w:r>
          </w:p>
        </w:tc>
        <w:tc>
          <w:tcPr>
            <w:tcW w:w="2520" w:type="dxa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BDC9242" w14:textId="77777777" w:rsidR="00F60842" w:rsidRDefault="00F60842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F60842" w14:paraId="76893B87" w14:textId="77777777" w:rsidTr="009E0764">
        <w:trPr>
          <w:trHeight w:val="273"/>
        </w:trPr>
        <w:tc>
          <w:tcPr>
            <w:tcW w:w="1810" w:type="dxa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</w:tcPr>
          <w:p w14:paraId="608809E6" w14:textId="77777777" w:rsidR="009E0764" w:rsidRDefault="009E076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</w:tcPr>
          <w:p w14:paraId="5DF0B629" w14:textId="77777777" w:rsidR="00F60842" w:rsidRDefault="002B70CB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Wehrführer</w:t>
            </w:r>
          </w:p>
        </w:tc>
      </w:tr>
    </w:tbl>
    <w:tbl>
      <w:tblPr>
        <w:tblpPr w:leftFromText="141" w:rightFromText="141" w:vertAnchor="text" w:horzAnchor="margin" w:tblpXSpec="right" w:tblpY="65"/>
        <w:tblW w:w="4395" w:type="dxa"/>
        <w:tblLook w:val="01E0" w:firstRow="1" w:lastRow="1" w:firstColumn="1" w:lastColumn="1" w:noHBand="0" w:noVBand="0"/>
      </w:tblPr>
      <w:tblGrid>
        <w:gridCol w:w="4395"/>
      </w:tblGrid>
      <w:tr w:rsidR="00DD4160" w14:paraId="4902E99F" w14:textId="77777777" w:rsidTr="00EE0896">
        <w:trPr>
          <w:trHeight w:val="284"/>
        </w:trPr>
        <w:tc>
          <w:tcPr>
            <w:tcW w:w="439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09BD94D2" w14:textId="77777777" w:rsidR="00DD4160" w:rsidRDefault="00DD4160" w:rsidP="00DD4160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Heusweiler, </w:t>
            </w:r>
          </w:p>
        </w:tc>
      </w:tr>
      <w:tr w:rsidR="00EE0896" w14:paraId="279E6F22" w14:textId="77777777" w:rsidTr="00EE0896">
        <w:trPr>
          <w:trHeight w:val="284"/>
        </w:trPr>
        <w:tc>
          <w:tcPr>
            <w:tcW w:w="4395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0FC94E7C" w14:textId="77777777" w:rsidR="00EE0896" w:rsidRDefault="00EE0896" w:rsidP="00DD4160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8D496BB" w14:textId="77777777" w:rsidR="00EE0896" w:rsidRDefault="00EE0896" w:rsidP="00DD4160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A759CD" w14:textId="77777777" w:rsidR="00EE0896" w:rsidRDefault="00EE0896" w:rsidP="00DD4160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52CED76" w14:textId="77777777" w:rsidR="00EE0896" w:rsidRDefault="00EE0896" w:rsidP="00DD4160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D4160" w14:paraId="7A25F0C9" w14:textId="77777777" w:rsidTr="00EE0896">
        <w:trPr>
          <w:trHeight w:val="284"/>
        </w:trPr>
        <w:sdt>
          <w:sdtPr>
            <w:rPr>
              <w:rFonts w:ascii="Arial" w:hAnsi="Arial" w:cs="Arial"/>
              <w:b/>
              <w:bCs/>
              <w:sz w:val="16"/>
              <w:szCs w:val="16"/>
            </w:rPr>
            <w:alias w:val="Name des Erstellers"/>
            <w:tag w:val="Ersteller"/>
            <w:id w:val="-1384402681"/>
            <w:placeholder>
              <w:docPart w:val="E77835EFA39E4DCF8D2E951CBC2B1F6D"/>
            </w:placeholder>
            <w:showingPlcHdr/>
          </w:sdtPr>
          <w:sdtContent>
            <w:tc>
              <w:tcPr>
                <w:tcW w:w="4395" w:type="dxa"/>
                <w:tcBorders>
                  <w:bottom w:val="single" w:sz="4" w:space="0" w:color="auto"/>
                </w:tcBorders>
                <w:tcMar>
                  <w:left w:w="0" w:type="dxa"/>
                  <w:right w:w="0" w:type="dxa"/>
                </w:tcMar>
                <w:vAlign w:val="bottom"/>
              </w:tcPr>
              <w:p w14:paraId="041A25BA" w14:textId="77777777" w:rsidR="00DD4160" w:rsidRPr="00EE0896" w:rsidRDefault="00CF16A4" w:rsidP="00DD4160">
                <w:pPr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r>
                  <w:rPr>
                    <w:rStyle w:val="PlaceholderText"/>
                  </w:rPr>
                  <w:t>Hier Name des Erstellers eingeben</w:t>
                </w:r>
              </w:p>
            </w:tc>
          </w:sdtContent>
        </w:sdt>
      </w:tr>
      <w:tr w:rsidR="00DD4160" w14:paraId="5AEE4878" w14:textId="77777777" w:rsidTr="00EE0896">
        <w:trPr>
          <w:trHeight w:val="284"/>
        </w:trPr>
        <w:tc>
          <w:tcPr>
            <w:tcW w:w="4395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14:paraId="1C935345" w14:textId="77777777" w:rsidR="00DD4160" w:rsidRPr="001065C6" w:rsidRDefault="00DD4160" w:rsidP="001065C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Name, Dienstgrad und Unterschrift</w:t>
            </w:r>
            <w:r w:rsidR="001065C6">
              <w:rPr>
                <w:rFonts w:ascii="Arial" w:hAnsi="Arial" w:cs="Arial"/>
                <w:b/>
                <w:sz w:val="16"/>
                <w:szCs w:val="16"/>
              </w:rPr>
              <w:br/>
            </w:r>
            <w:r w:rsidR="001065C6">
              <w:rPr>
                <w:rFonts w:ascii="Arial" w:hAnsi="Arial" w:cs="Arial"/>
                <w:b/>
                <w:sz w:val="16"/>
                <w:szCs w:val="16"/>
              </w:rPr>
              <w:br/>
            </w:r>
            <w:sdt>
              <w:sdtPr>
                <w:rPr>
                  <w:rFonts w:ascii="Arial" w:hAnsi="Arial" w:cs="Arial"/>
                  <w:b/>
                  <w:sz w:val="16"/>
                  <w:szCs w:val="16"/>
                </w:rPr>
                <w:id w:val="1404645901"/>
                <w:placeholder>
                  <w:docPart w:val="1F0445FCC4E54D009EE14BFE36134736"/>
                </w:placeholder>
                <w:showingPlcHdr/>
                <w:dropDownList>
                  <w:listItem w:value="Wählen Sie ein Element aus."/>
                  <w:listItem w:displayText="Einsatzleiter" w:value="Einsatzleiter"/>
                  <w:listItem w:displayText="Einheitenführer LB Wahlschied" w:value="Einheitenführer LB Wahlschied"/>
                </w:dropDownList>
              </w:sdtPr>
              <w:sdtContent>
                <w:r w:rsidR="001065C6" w:rsidRPr="001065C6">
                  <w:rPr>
                    <w:rStyle w:val="PlaceholderText"/>
                    <w:shd w:val="clear" w:color="auto" w:fill="FF9F9F"/>
                  </w:rPr>
                  <w:t>Wählen Sie aus: Einsatzleiter oder Einheitenführer</w:t>
                </w:r>
                <w:r w:rsidR="001065C6" w:rsidRPr="001065C6">
                  <w:rPr>
                    <w:rStyle w:val="PlaceholderText"/>
                  </w:rPr>
                  <w:t>.</w:t>
                </w:r>
              </w:sdtContent>
            </w:sdt>
          </w:p>
        </w:tc>
      </w:tr>
    </w:tbl>
    <w:p w14:paraId="025F0B99" w14:textId="77777777" w:rsidR="00F60842" w:rsidRDefault="00F60842">
      <w:pPr>
        <w:rPr>
          <w:rFonts w:ascii="Arial" w:hAnsi="Arial" w:cs="Arial"/>
          <w:b/>
          <w:sz w:val="16"/>
          <w:szCs w:val="16"/>
        </w:rPr>
      </w:pPr>
    </w:p>
    <w:p w14:paraId="134CA48E" w14:textId="77777777" w:rsidR="00F60842" w:rsidRDefault="00F60842">
      <w:pPr>
        <w:rPr>
          <w:rFonts w:ascii="Arial" w:hAnsi="Arial" w:cs="Arial"/>
          <w:b/>
          <w:sz w:val="16"/>
          <w:szCs w:val="16"/>
        </w:rPr>
      </w:pPr>
    </w:p>
    <w:p w14:paraId="7E51A95C" w14:textId="77777777" w:rsidR="00F60842" w:rsidRDefault="00F60842">
      <w:pPr>
        <w:rPr>
          <w:rFonts w:ascii="Arial" w:hAnsi="Arial" w:cs="Arial"/>
          <w:b/>
          <w:sz w:val="16"/>
          <w:szCs w:val="16"/>
        </w:rPr>
      </w:pPr>
    </w:p>
    <w:p w14:paraId="1DDB3419" w14:textId="77777777" w:rsidR="00F60842" w:rsidRDefault="00F60842">
      <w:pPr>
        <w:rPr>
          <w:rFonts w:ascii="Arial" w:hAnsi="Arial" w:cs="Arial"/>
          <w:b/>
          <w:sz w:val="16"/>
          <w:szCs w:val="16"/>
        </w:rPr>
      </w:pPr>
    </w:p>
    <w:p w14:paraId="7D6A585A" w14:textId="77777777" w:rsidR="00F60842" w:rsidRDefault="00F60842">
      <w:pPr>
        <w:rPr>
          <w:rFonts w:ascii="Arial" w:hAnsi="Arial" w:cs="Arial"/>
          <w:b/>
          <w:sz w:val="16"/>
          <w:szCs w:val="16"/>
        </w:rPr>
      </w:pPr>
    </w:p>
    <w:p w14:paraId="73CC7A84" w14:textId="77777777" w:rsidR="00F60842" w:rsidRDefault="00F60842">
      <w:pPr>
        <w:rPr>
          <w:rFonts w:ascii="Arial" w:hAnsi="Arial" w:cs="Arial"/>
          <w:b/>
          <w:sz w:val="16"/>
          <w:szCs w:val="16"/>
        </w:rPr>
      </w:pPr>
    </w:p>
    <w:p w14:paraId="068503AE" w14:textId="77777777" w:rsidR="009E0764" w:rsidRDefault="009E0764">
      <w:pPr>
        <w:rPr>
          <w:rFonts w:ascii="Arial" w:hAnsi="Arial" w:cs="Arial"/>
          <w:b/>
          <w:sz w:val="16"/>
          <w:szCs w:val="16"/>
        </w:rPr>
      </w:pPr>
    </w:p>
    <w:p w14:paraId="37EAE914" w14:textId="77777777" w:rsidR="00B81518" w:rsidRDefault="00B81518" w:rsidP="00B81518">
      <w:pPr>
        <w:rPr>
          <w:rFonts w:ascii="Arial" w:hAnsi="Arial" w:cs="Arial"/>
          <w:b/>
          <w:sz w:val="12"/>
          <w:szCs w:val="12"/>
        </w:rPr>
      </w:pPr>
    </w:p>
    <w:tbl>
      <w:tblPr>
        <w:tblpPr w:leftFromText="142" w:rightFromText="142" w:vertAnchor="text" w:tblpX="1" w:tblpY="1"/>
        <w:tblOverlap w:val="never"/>
        <w:tblW w:w="0" w:type="auto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810"/>
        <w:gridCol w:w="2520"/>
      </w:tblGrid>
      <w:tr w:rsidR="00B81518" w14:paraId="76F02AB8" w14:textId="77777777" w:rsidTr="009B2924">
        <w:trPr>
          <w:trHeight w:val="284"/>
        </w:trPr>
        <w:tc>
          <w:tcPr>
            <w:tcW w:w="1810" w:type="dxa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14:paraId="49FC66F4" w14:textId="77777777" w:rsidR="00DD4160" w:rsidRDefault="00DD4160" w:rsidP="009B292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3066B70" w14:textId="77777777" w:rsidR="00DD4160" w:rsidRDefault="00DD4160" w:rsidP="009B292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854AEDB" w14:textId="77777777" w:rsidR="00B81518" w:rsidRDefault="00B81518" w:rsidP="009B2924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Gesehen:</w:t>
            </w:r>
          </w:p>
        </w:tc>
        <w:tc>
          <w:tcPr>
            <w:tcW w:w="2520" w:type="dxa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43C4FB79" w14:textId="77777777" w:rsidR="00B81518" w:rsidRDefault="00B81518" w:rsidP="009B292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B81518" w14:paraId="1D280154" w14:textId="77777777" w:rsidTr="009B2924">
        <w:trPr>
          <w:trHeight w:val="284"/>
        </w:trPr>
        <w:tc>
          <w:tcPr>
            <w:tcW w:w="1810" w:type="dxa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</w:tcPr>
          <w:p w14:paraId="76A3C5E8" w14:textId="77777777" w:rsidR="00B81518" w:rsidRDefault="00B81518" w:rsidP="009B292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</w:tcPr>
          <w:p w14:paraId="03EC593C" w14:textId="77777777" w:rsidR="00B81518" w:rsidRDefault="00B81518" w:rsidP="009B2924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LB-Führer</w:t>
            </w:r>
          </w:p>
        </w:tc>
      </w:tr>
    </w:tbl>
    <w:p w14:paraId="22C7C5A4" w14:textId="77777777" w:rsidR="00B81518" w:rsidRPr="00B81518" w:rsidRDefault="00B81518" w:rsidP="00B81518">
      <w:pPr>
        <w:rPr>
          <w:rFonts w:ascii="Arial" w:hAnsi="Arial" w:cs="Arial"/>
          <w:sz w:val="12"/>
          <w:szCs w:val="12"/>
        </w:rPr>
      </w:pPr>
    </w:p>
    <w:sectPr w:rsidR="00B81518" w:rsidRPr="00B81518" w:rsidSect="00913514">
      <w:footerReference w:type="default" r:id="rId10"/>
      <w:pgSz w:w="11906" w:h="16838" w:code="9"/>
      <w:pgMar w:top="170" w:right="567" w:bottom="142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CC4C1" w14:textId="77777777" w:rsidR="002646B0" w:rsidRDefault="002646B0">
      <w:r>
        <w:separator/>
      </w:r>
    </w:p>
  </w:endnote>
  <w:endnote w:type="continuationSeparator" w:id="0">
    <w:p w14:paraId="072D422F" w14:textId="77777777" w:rsidR="002646B0" w:rsidRDefault="00264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963845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DE3169A" w14:textId="77777777" w:rsidR="0083611F" w:rsidRPr="0083611F" w:rsidRDefault="0083611F" w:rsidP="0083611F">
            <w:pPr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ascii="Arial" w:hAnsi="Arial" w:cs="Arial"/>
                <w:b/>
                <w:sz w:val="12"/>
                <w:szCs w:val="12"/>
              </w:rPr>
              <w:t xml:space="preserve">Kleinbrand a:    </w:t>
            </w:r>
            <w:r>
              <w:rPr>
                <w:rFonts w:ascii="Arial" w:hAnsi="Arial" w:cs="Arial"/>
                <w:sz w:val="12"/>
                <w:szCs w:val="12"/>
              </w:rPr>
              <w:t>Einsetzen von nicht mehr als einem kleinen Löschgerät</w:t>
            </w:r>
            <w:r>
              <w:rPr>
                <w:rFonts w:ascii="Arial" w:hAnsi="Arial" w:cs="Arial"/>
                <w:sz w:val="12"/>
                <w:szCs w:val="12"/>
              </w:rPr>
              <w:tab/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    Kleinbrand b: </w:t>
            </w:r>
            <w:r>
              <w:rPr>
                <w:rFonts w:ascii="Arial" w:hAnsi="Arial" w:cs="Arial"/>
                <w:sz w:val="12"/>
                <w:szCs w:val="12"/>
              </w:rPr>
              <w:t xml:space="preserve">Einsetzen von nicht mehr als einem C-Rohr                                                         </w:t>
            </w:r>
            <w:r>
              <w:rPr>
                <w:rFonts w:ascii="Arial" w:hAnsi="Arial" w:cs="Arial"/>
                <w:sz w:val="12"/>
                <w:szCs w:val="12"/>
              </w:rPr>
              <w:br/>
            </w:r>
            <w:r>
              <w:rPr>
                <w:rFonts w:ascii="Arial" w:hAnsi="Arial" w:cs="Arial"/>
                <w:b/>
                <w:sz w:val="12"/>
                <w:szCs w:val="12"/>
              </w:rPr>
              <w:t>Mittelbrand:</w:t>
            </w:r>
            <w:r>
              <w:rPr>
                <w:rFonts w:ascii="Arial" w:hAnsi="Arial" w:cs="Arial"/>
                <w:b/>
                <w:sz w:val="12"/>
                <w:szCs w:val="12"/>
              </w:rPr>
              <w:tab/>
            </w:r>
            <w:r w:rsidR="00DB0730">
              <w:rPr>
                <w:rFonts w:ascii="Arial" w:hAnsi="Arial" w:cs="Arial"/>
                <w:b/>
                <w:sz w:val="12"/>
                <w:szCs w:val="12"/>
              </w:rPr>
              <w:t xml:space="preserve">     </w:t>
            </w:r>
            <w:r>
              <w:rPr>
                <w:rFonts w:ascii="Arial" w:hAnsi="Arial" w:cs="Arial"/>
                <w:sz w:val="12"/>
                <w:szCs w:val="12"/>
              </w:rPr>
              <w:t>Gleichzeitiges einsetzen von 2 bis 3 C-Rohren</w:t>
            </w:r>
            <w:r>
              <w:rPr>
                <w:rFonts w:ascii="Arial" w:hAnsi="Arial" w:cs="Arial"/>
                <w:b/>
                <w:sz w:val="12"/>
                <w:szCs w:val="12"/>
              </w:rPr>
              <w:t xml:space="preserve">  </w:t>
            </w:r>
            <w:r>
              <w:rPr>
                <w:rFonts w:ascii="Arial" w:hAnsi="Arial" w:cs="Arial"/>
                <w:b/>
                <w:sz w:val="12"/>
                <w:szCs w:val="12"/>
              </w:rPr>
              <w:tab/>
            </w:r>
            <w:r>
              <w:rPr>
                <w:rFonts w:ascii="Arial" w:hAnsi="Arial" w:cs="Arial"/>
                <w:b/>
                <w:sz w:val="12"/>
                <w:szCs w:val="12"/>
              </w:rPr>
              <w:tab/>
              <w:t xml:space="preserve">    Großbrand: </w:t>
            </w:r>
            <w:r>
              <w:rPr>
                <w:rFonts w:ascii="Arial" w:hAnsi="Arial" w:cs="Arial"/>
                <w:sz w:val="12"/>
                <w:szCs w:val="12"/>
              </w:rPr>
              <w:t>Gleichzeitiges einsetzen von mehr als 3 C-Rohren</w:t>
            </w:r>
            <w:r>
              <w:rPr>
                <w:rFonts w:ascii="Arial" w:hAnsi="Arial" w:cs="Arial"/>
                <w:sz w:val="12"/>
                <w:szCs w:val="12"/>
              </w:rPr>
              <w:tab/>
              <w:t xml:space="preserve">                                          </w:t>
            </w:r>
            <w:r w:rsidRPr="0083611F">
              <w:rPr>
                <w:rFonts w:ascii="Arial" w:hAnsi="Arial" w:cs="Arial"/>
                <w:sz w:val="16"/>
                <w:szCs w:val="16"/>
              </w:rPr>
              <w:t xml:space="preserve">Seite </w:t>
            </w:r>
            <w:r w:rsidRPr="0083611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83611F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83611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83611F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83611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83611F">
              <w:rPr>
                <w:rFonts w:ascii="Arial" w:hAnsi="Arial" w:cs="Arial"/>
                <w:sz w:val="16"/>
                <w:szCs w:val="16"/>
              </w:rPr>
              <w:t xml:space="preserve"> von </w:t>
            </w:r>
            <w:r w:rsidRPr="0083611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83611F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83611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83611F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83611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0BE6FAC6" w14:textId="77777777" w:rsidR="008F546B" w:rsidRDefault="008F54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3C986" w14:textId="77777777" w:rsidR="002646B0" w:rsidRDefault="002646B0">
      <w:r>
        <w:separator/>
      </w:r>
    </w:p>
  </w:footnote>
  <w:footnote w:type="continuationSeparator" w:id="0">
    <w:p w14:paraId="05FD1BAF" w14:textId="77777777" w:rsidR="002646B0" w:rsidRDefault="002646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formsDesign/>
  <w:attachedTemplate r:id="rId1"/>
  <w:documentProtection w:edit="forms" w:enforcement="0"/>
  <w:defaultTabStop w:val="708"/>
  <w:hyphenationZone w:val="425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1A"/>
    <w:rsid w:val="00033C1A"/>
    <w:rsid w:val="0003553C"/>
    <w:rsid w:val="00042432"/>
    <w:rsid w:val="00051940"/>
    <w:rsid w:val="00056E6F"/>
    <w:rsid w:val="00072612"/>
    <w:rsid w:val="00083234"/>
    <w:rsid w:val="000A109B"/>
    <w:rsid w:val="000A4118"/>
    <w:rsid w:val="000A4207"/>
    <w:rsid w:val="000B459C"/>
    <w:rsid w:val="000C227C"/>
    <w:rsid w:val="000C4AF5"/>
    <w:rsid w:val="000C4FF8"/>
    <w:rsid w:val="000C5A16"/>
    <w:rsid w:val="000D2FB6"/>
    <w:rsid w:val="001065C6"/>
    <w:rsid w:val="00116CAC"/>
    <w:rsid w:val="001315DF"/>
    <w:rsid w:val="00133B82"/>
    <w:rsid w:val="00135CBD"/>
    <w:rsid w:val="00184D2F"/>
    <w:rsid w:val="00184F22"/>
    <w:rsid w:val="00191A51"/>
    <w:rsid w:val="001A17AB"/>
    <w:rsid w:val="001A3D71"/>
    <w:rsid w:val="001B5204"/>
    <w:rsid w:val="001B5F40"/>
    <w:rsid w:val="001C1C10"/>
    <w:rsid w:val="001E7A7D"/>
    <w:rsid w:val="00236724"/>
    <w:rsid w:val="00236DE0"/>
    <w:rsid w:val="0024734C"/>
    <w:rsid w:val="002646B0"/>
    <w:rsid w:val="002734CB"/>
    <w:rsid w:val="002818E7"/>
    <w:rsid w:val="00290741"/>
    <w:rsid w:val="002B70CB"/>
    <w:rsid w:val="002C1791"/>
    <w:rsid w:val="002E64A1"/>
    <w:rsid w:val="002E64FC"/>
    <w:rsid w:val="002F35FE"/>
    <w:rsid w:val="00302D3E"/>
    <w:rsid w:val="00322464"/>
    <w:rsid w:val="00350A67"/>
    <w:rsid w:val="00365459"/>
    <w:rsid w:val="003C6F87"/>
    <w:rsid w:val="003F4A52"/>
    <w:rsid w:val="004129F3"/>
    <w:rsid w:val="004157D6"/>
    <w:rsid w:val="00430EA0"/>
    <w:rsid w:val="004678AA"/>
    <w:rsid w:val="004B5C42"/>
    <w:rsid w:val="004F7CBF"/>
    <w:rsid w:val="00506A70"/>
    <w:rsid w:val="0052410C"/>
    <w:rsid w:val="00531AFC"/>
    <w:rsid w:val="00577F39"/>
    <w:rsid w:val="005827E0"/>
    <w:rsid w:val="00595B52"/>
    <w:rsid w:val="005969DF"/>
    <w:rsid w:val="005A1B3A"/>
    <w:rsid w:val="005A3472"/>
    <w:rsid w:val="005A3A7D"/>
    <w:rsid w:val="005C1DA3"/>
    <w:rsid w:val="0061536A"/>
    <w:rsid w:val="00632C96"/>
    <w:rsid w:val="006459FB"/>
    <w:rsid w:val="00676349"/>
    <w:rsid w:val="00723F17"/>
    <w:rsid w:val="00744C02"/>
    <w:rsid w:val="00767B66"/>
    <w:rsid w:val="00770FEB"/>
    <w:rsid w:val="0078437D"/>
    <w:rsid w:val="007851CF"/>
    <w:rsid w:val="007B05B0"/>
    <w:rsid w:val="007B18FF"/>
    <w:rsid w:val="007C269C"/>
    <w:rsid w:val="008003AB"/>
    <w:rsid w:val="00815E7D"/>
    <w:rsid w:val="00821D76"/>
    <w:rsid w:val="00831566"/>
    <w:rsid w:val="00834E39"/>
    <w:rsid w:val="0083611F"/>
    <w:rsid w:val="008A4B66"/>
    <w:rsid w:val="008B67FE"/>
    <w:rsid w:val="008D1FA2"/>
    <w:rsid w:val="008E61CC"/>
    <w:rsid w:val="008F067E"/>
    <w:rsid w:val="008F0A9D"/>
    <w:rsid w:val="008F0A9F"/>
    <w:rsid w:val="008F546B"/>
    <w:rsid w:val="00900E9D"/>
    <w:rsid w:val="00913514"/>
    <w:rsid w:val="009226ED"/>
    <w:rsid w:val="00924392"/>
    <w:rsid w:val="0093360F"/>
    <w:rsid w:val="00953800"/>
    <w:rsid w:val="00972936"/>
    <w:rsid w:val="00994863"/>
    <w:rsid w:val="009B575B"/>
    <w:rsid w:val="009D65C3"/>
    <w:rsid w:val="009E0764"/>
    <w:rsid w:val="009E114A"/>
    <w:rsid w:val="009E666C"/>
    <w:rsid w:val="00A07BBC"/>
    <w:rsid w:val="00A2057A"/>
    <w:rsid w:val="00A25A96"/>
    <w:rsid w:val="00A26BA4"/>
    <w:rsid w:val="00A40D2E"/>
    <w:rsid w:val="00A51BD4"/>
    <w:rsid w:val="00A54AB6"/>
    <w:rsid w:val="00A63376"/>
    <w:rsid w:val="00A97F8B"/>
    <w:rsid w:val="00AC3E01"/>
    <w:rsid w:val="00AD2855"/>
    <w:rsid w:val="00AD5371"/>
    <w:rsid w:val="00AF539E"/>
    <w:rsid w:val="00B43254"/>
    <w:rsid w:val="00B44607"/>
    <w:rsid w:val="00B44716"/>
    <w:rsid w:val="00B55E5D"/>
    <w:rsid w:val="00B81518"/>
    <w:rsid w:val="00B840DE"/>
    <w:rsid w:val="00B96EFE"/>
    <w:rsid w:val="00BA03B1"/>
    <w:rsid w:val="00BC5287"/>
    <w:rsid w:val="00BE141D"/>
    <w:rsid w:val="00BE5C83"/>
    <w:rsid w:val="00BE6342"/>
    <w:rsid w:val="00C36B44"/>
    <w:rsid w:val="00C70F22"/>
    <w:rsid w:val="00C93ACE"/>
    <w:rsid w:val="00CA05E6"/>
    <w:rsid w:val="00CA3872"/>
    <w:rsid w:val="00CB4AA8"/>
    <w:rsid w:val="00CF1385"/>
    <w:rsid w:val="00CF16A4"/>
    <w:rsid w:val="00CF5AA7"/>
    <w:rsid w:val="00D0620E"/>
    <w:rsid w:val="00D15403"/>
    <w:rsid w:val="00D23407"/>
    <w:rsid w:val="00D4074C"/>
    <w:rsid w:val="00D40A94"/>
    <w:rsid w:val="00D51C5C"/>
    <w:rsid w:val="00D5273F"/>
    <w:rsid w:val="00D55CCA"/>
    <w:rsid w:val="00D57BD2"/>
    <w:rsid w:val="00D87028"/>
    <w:rsid w:val="00DB0730"/>
    <w:rsid w:val="00DB569D"/>
    <w:rsid w:val="00DC2A52"/>
    <w:rsid w:val="00DD2836"/>
    <w:rsid w:val="00DD4160"/>
    <w:rsid w:val="00DD7E4C"/>
    <w:rsid w:val="00DE2A17"/>
    <w:rsid w:val="00E014BB"/>
    <w:rsid w:val="00E33A9B"/>
    <w:rsid w:val="00E47F01"/>
    <w:rsid w:val="00E95D7F"/>
    <w:rsid w:val="00EA398A"/>
    <w:rsid w:val="00EE0896"/>
    <w:rsid w:val="00F00BDC"/>
    <w:rsid w:val="00F01CD7"/>
    <w:rsid w:val="00F1639F"/>
    <w:rsid w:val="00F2024B"/>
    <w:rsid w:val="00F21958"/>
    <w:rsid w:val="00F31AD7"/>
    <w:rsid w:val="00F320F6"/>
    <w:rsid w:val="00F60842"/>
    <w:rsid w:val="00F6376A"/>
    <w:rsid w:val="00F72268"/>
    <w:rsid w:val="00F77935"/>
    <w:rsid w:val="00F9261A"/>
    <w:rsid w:val="00FD3CE4"/>
    <w:rsid w:val="00FD42BC"/>
    <w:rsid w:val="00FD6531"/>
    <w:rsid w:val="00FE7E28"/>
    <w:rsid w:val="00FF240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,"/>
  <w14:docId w14:val="274D3ECD"/>
  <w15:docId w15:val="{6D29EF78-7595-4515-BD0D-F96CF3B4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locked="0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locked="0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locked="0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locked="0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7CBF"/>
    <w:rPr>
      <w:rFonts w:asciiTheme="minorHAnsi" w:hAnsiTheme="minorHAns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ocked/>
    <w:rsid w:val="00F60842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locked/>
    <w:rsid w:val="00F60842"/>
    <w:pPr>
      <w:tabs>
        <w:tab w:val="center" w:pos="4536"/>
        <w:tab w:val="right" w:pos="9072"/>
      </w:tabs>
    </w:pPr>
  </w:style>
  <w:style w:type="paragraph" w:styleId="DocumentMap">
    <w:name w:val="Document Map"/>
    <w:basedOn w:val="Normal"/>
    <w:locked/>
    <w:rsid w:val="00F60842"/>
    <w:pPr>
      <w:shd w:val="clear" w:color="auto" w:fill="000080"/>
    </w:pPr>
    <w:rPr>
      <w:rFonts w:ascii="Tahoma" w:hAnsi="Tahoma" w:cs="Tahoma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F546B"/>
    <w:rPr>
      <w:sz w:val="24"/>
      <w:szCs w:val="24"/>
    </w:rPr>
  </w:style>
  <w:style w:type="character" w:styleId="PlaceholderText">
    <w:name w:val="Placeholder Text"/>
    <w:basedOn w:val="DefaultParagraphFont"/>
    <w:locked/>
    <w:rsid w:val="00BE141D"/>
    <w:rPr>
      <w:color w:val="666666"/>
    </w:rPr>
  </w:style>
  <w:style w:type="character" w:customStyle="1" w:styleId="Formatvorlage1">
    <w:name w:val="Formatvorlage1"/>
    <w:basedOn w:val="DefaultParagraphFont"/>
    <w:uiPriority w:val="1"/>
    <w:qFormat/>
    <w:locked/>
    <w:rsid w:val="008E61CC"/>
    <w:rPr>
      <w:rFonts w:ascii="Arial" w:hAnsi="Arial"/>
      <w:sz w:val="20"/>
    </w:rPr>
  </w:style>
  <w:style w:type="character" w:customStyle="1" w:styleId="Formatvorlage2">
    <w:name w:val="Formatvorlage2"/>
    <w:basedOn w:val="DefaultParagraphFont"/>
    <w:uiPriority w:val="1"/>
    <w:qFormat/>
    <w:locked/>
    <w:rsid w:val="008E61CC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package" Target="embeddings/Microsoft_Excel_Macro-Enabled_Worksheet.xlsm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poe\Downloads\tmp\Einsatzbericht%20Vorlage%20LB12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361D795B4A405F9A62D0F607B1AF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ECB88-9557-4BCF-98D7-21D9C470BD12}"/>
      </w:docPartPr>
      <w:docPartBody>
        <w:p w:rsidR="00000000" w:rsidRDefault="00000000">
          <w:pPr>
            <w:pStyle w:val="25361D795B4A405F9A62D0F607B1AF5F"/>
          </w:pPr>
          <w:r w:rsidRPr="00F00BDC">
            <w:rPr>
              <w:rStyle w:val="PlaceholderText"/>
              <w:shd w:val="clear" w:color="auto" w:fill="FFA7A7"/>
            </w:rPr>
            <w:t>Zahl</w:t>
          </w:r>
        </w:p>
      </w:docPartBody>
    </w:docPart>
    <w:docPart>
      <w:docPartPr>
        <w:name w:val="AA4C265667394AF885C82FC4B689F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634CD-BFFE-4883-A636-CEBD2CA9A543}"/>
      </w:docPartPr>
      <w:docPartBody>
        <w:p w:rsidR="00000000" w:rsidRDefault="00000000">
          <w:pPr>
            <w:pStyle w:val="AA4C265667394AF885C82FC4B689F5C4"/>
          </w:pPr>
          <w:r w:rsidRPr="00F00BDC">
            <w:rPr>
              <w:rStyle w:val="PlaceholderText"/>
              <w:shd w:val="clear" w:color="auto" w:fill="FFA7A7"/>
            </w:rPr>
            <w:t>Zahl</w:t>
          </w:r>
        </w:p>
      </w:docPartBody>
    </w:docPart>
    <w:docPart>
      <w:docPartPr>
        <w:name w:val="83864D1D1BCF4566BDA65F19E333A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95DC6-5D6C-40C6-9EAD-1F545A9074C1}"/>
      </w:docPartPr>
      <w:docPartBody>
        <w:p w:rsidR="00000000" w:rsidRDefault="00000000">
          <w:pPr>
            <w:pStyle w:val="83864D1D1BCF4566BDA65F19E333AE0A"/>
          </w:pPr>
          <w:r w:rsidRPr="00F00BDC">
            <w:rPr>
              <w:rStyle w:val="PlaceholderText"/>
              <w:shd w:val="clear" w:color="auto" w:fill="FFA7A7"/>
            </w:rPr>
            <w:t>Zahl</w:t>
          </w:r>
        </w:p>
      </w:docPartBody>
    </w:docPart>
    <w:docPart>
      <w:docPartPr>
        <w:name w:val="B401DFB81ABC4A26AF1B781139A1F1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8A4F6-C8C4-49F1-9173-29DDA0E4F19F}"/>
      </w:docPartPr>
      <w:docPartBody>
        <w:p w:rsidR="00000000" w:rsidRDefault="00000000">
          <w:pPr>
            <w:pStyle w:val="B401DFB81ABC4A26AF1B781139A1F192"/>
          </w:pPr>
          <w:r w:rsidRPr="00F00BDC">
            <w:rPr>
              <w:rStyle w:val="PlaceholderText"/>
              <w:shd w:val="clear" w:color="auto" w:fill="FFA7A7"/>
            </w:rPr>
            <w:t>Zahl</w:t>
          </w:r>
        </w:p>
      </w:docPartBody>
    </w:docPart>
    <w:docPart>
      <w:docPartPr>
        <w:name w:val="571DEAC410454D0380192C87419E7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27E02-1CC0-4C29-9E59-F8E9F25140B1}"/>
      </w:docPartPr>
      <w:docPartBody>
        <w:p w:rsidR="00000000" w:rsidRDefault="00000000">
          <w:pPr>
            <w:pStyle w:val="571DEAC410454D0380192C87419E70B6"/>
          </w:pPr>
          <w:r w:rsidRPr="00B96EFE">
            <w:rPr>
              <w:rStyle w:val="PlaceholderText"/>
              <w:b/>
              <w:sz w:val="18"/>
              <w:szCs w:val="22"/>
              <w:shd w:val="clear" w:color="auto" w:fill="FF9F9F"/>
            </w:rPr>
            <w:t>Wählen Sie aus:</w:t>
          </w:r>
          <w:r w:rsidRPr="00B96EFE">
            <w:rPr>
              <w:rStyle w:val="PlaceholderText"/>
              <w:sz w:val="18"/>
              <w:szCs w:val="22"/>
              <w:shd w:val="clear" w:color="auto" w:fill="FF9F9F"/>
            </w:rPr>
            <w:t xml:space="preserve"> Einsatzbericht oder Tätigkeitsbericht</w:t>
          </w:r>
        </w:p>
      </w:docPartBody>
    </w:docPart>
    <w:docPart>
      <w:docPartPr>
        <w:name w:val="4D5D59F4F9BC49E7A504CDD474641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E7690-4E7A-4EB5-A2D1-ED5143C02F6C}"/>
      </w:docPartPr>
      <w:docPartBody>
        <w:p w:rsidR="00000000" w:rsidRDefault="00000000">
          <w:pPr>
            <w:pStyle w:val="4D5D59F4F9BC49E7A504CDD474641029"/>
          </w:pPr>
          <w:r w:rsidRPr="001B5F40">
            <w:rPr>
              <w:rStyle w:val="PlaceholderText"/>
              <w:bCs/>
            </w:rPr>
            <w:t>Hier Name des Einsatzleiters eingeben.</w:t>
          </w:r>
        </w:p>
      </w:docPartBody>
    </w:docPart>
    <w:docPart>
      <w:docPartPr>
        <w:name w:val="FB5BB6F073434C15AC7FC17FCB448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4286F-E8E3-49B6-842B-34DC097090F5}"/>
      </w:docPartPr>
      <w:docPartBody>
        <w:p w:rsidR="00000000" w:rsidRDefault="00000000">
          <w:pPr>
            <w:pStyle w:val="FB5BB6F073434C15AC7FC17FCB4487A3"/>
          </w:pPr>
          <w:r w:rsidRPr="00940750">
            <w:rPr>
              <w:rStyle w:val="PlaceholderText"/>
            </w:rPr>
            <w:t>Wählen Sie ein Element aus.</w:t>
          </w:r>
        </w:p>
      </w:docPartBody>
    </w:docPart>
    <w:docPart>
      <w:docPartPr>
        <w:name w:val="A173DE3D0CB5413BBB04D4D646BD8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EF1333-AC8B-4D00-9912-8670F6CDC890}"/>
      </w:docPartPr>
      <w:docPartBody>
        <w:p w:rsidR="00000000" w:rsidRDefault="00000000">
          <w:pPr>
            <w:pStyle w:val="A173DE3D0CB5413BBB04D4D646BD83EE"/>
          </w:pPr>
          <w:r w:rsidRPr="00B96EFE">
            <w:rPr>
              <w:rStyle w:val="PlaceholderText"/>
              <w:bCs/>
              <w:shd w:val="clear" w:color="auto" w:fill="FF9F9F"/>
            </w:rPr>
            <w:t xml:space="preserve">Wählen Sie ein </w:t>
          </w:r>
          <w:r>
            <w:rPr>
              <w:rStyle w:val="PlaceholderText"/>
              <w:bCs/>
              <w:shd w:val="clear" w:color="auto" w:fill="FF9F9F"/>
            </w:rPr>
            <w:t>Einsatzstichwort</w:t>
          </w:r>
          <w:r w:rsidRPr="00B96EFE">
            <w:rPr>
              <w:rStyle w:val="PlaceholderText"/>
              <w:bCs/>
              <w:shd w:val="clear" w:color="auto" w:fill="FF9F9F"/>
            </w:rPr>
            <w:t xml:space="preserve"> aus.</w:t>
          </w:r>
        </w:p>
      </w:docPartBody>
    </w:docPart>
    <w:docPart>
      <w:docPartPr>
        <w:name w:val="090E0A3004E24ADFAFEC7BBEA53AB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81D3E-3B3F-467C-A662-B2700AD98808}"/>
      </w:docPartPr>
      <w:docPartBody>
        <w:p w:rsidR="00000000" w:rsidRDefault="00000000">
          <w:pPr>
            <w:pStyle w:val="090E0A3004E24ADFAFEC7BBEA53AB97E"/>
          </w:pPr>
          <w:r w:rsidRPr="007B05B0">
            <w:rPr>
              <w:rStyle w:val="PlaceholderText"/>
              <w:bCs/>
            </w:rPr>
            <w:t>Auftragsnummer der ILS eingeben.</w:t>
          </w:r>
        </w:p>
      </w:docPartBody>
    </w:docPart>
    <w:docPart>
      <w:docPartPr>
        <w:name w:val="F30F7DA691A74308A86B503E06FD2C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DB583-CF52-42FF-AC65-F57AEA64D456}"/>
      </w:docPartPr>
      <w:docPartBody>
        <w:p w:rsidR="00000000" w:rsidRDefault="00000000">
          <w:pPr>
            <w:pStyle w:val="F30F7DA691A74308A86B503E06FD2C7C"/>
          </w:pPr>
          <w:r>
            <w:rPr>
              <w:rStyle w:val="PlaceholderText"/>
            </w:rPr>
            <w:t>Hier Adresse des Einsatzortes eingeben</w:t>
          </w:r>
          <w:r w:rsidRPr="00142C8B">
            <w:rPr>
              <w:rStyle w:val="PlaceholderText"/>
            </w:rPr>
            <w:t>.</w:t>
          </w:r>
        </w:p>
      </w:docPartBody>
    </w:docPart>
    <w:docPart>
      <w:docPartPr>
        <w:name w:val="A6D27EA6FDF2462CBF533438F9833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6A110-DE69-4CCF-B831-076940C2B5FD}"/>
      </w:docPartPr>
      <w:docPartBody>
        <w:p w:rsidR="00000000" w:rsidRDefault="00000000">
          <w:pPr>
            <w:pStyle w:val="A6D27EA6FDF2462CBF533438F9833FB3"/>
          </w:pPr>
          <w:r w:rsidRPr="007B05B0">
            <w:rPr>
              <w:rStyle w:val="PlaceholderText"/>
              <w:bCs/>
              <w:szCs w:val="20"/>
            </w:rPr>
            <w:t>Hier Einsatzdatum eingeben.</w:t>
          </w:r>
        </w:p>
      </w:docPartBody>
    </w:docPart>
    <w:docPart>
      <w:docPartPr>
        <w:name w:val="7D4B2C90F54E4F6ABFC4FF2CD180F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DEB7F-8F9D-486B-B54C-AF3D5D3A9EC3}"/>
      </w:docPartPr>
      <w:docPartBody>
        <w:p w:rsidR="00000000" w:rsidRDefault="00000000">
          <w:pPr>
            <w:pStyle w:val="7D4B2C90F54E4F6ABFC4FF2CD180F9E5"/>
          </w:pPr>
          <w:r>
            <w:rPr>
              <w:rStyle w:val="PlaceholderText"/>
            </w:rPr>
            <w:t>Alarm-Uhrzeit</w:t>
          </w:r>
        </w:p>
      </w:docPartBody>
    </w:docPart>
    <w:docPart>
      <w:docPartPr>
        <w:name w:val="3A5E08AE33A1492EB11BEB9F88F0E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23D81-C444-4E81-92F0-507FAABBD3FE}"/>
      </w:docPartPr>
      <w:docPartBody>
        <w:p w:rsidR="00000000" w:rsidRDefault="00000000">
          <w:pPr>
            <w:pStyle w:val="3A5E08AE33A1492EB11BEB9F88F0E5D4"/>
          </w:pPr>
          <w:r>
            <w:rPr>
              <w:rStyle w:val="PlaceholderText"/>
            </w:rPr>
            <w:t>Hier Name und Erreichbarkeiten des Meldenden/Notrufenden eingeben.</w:t>
          </w:r>
        </w:p>
      </w:docPartBody>
    </w:docPart>
    <w:docPart>
      <w:docPartPr>
        <w:name w:val="FC4387742A06472E923E5C413068B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41302B-132E-4DFE-8746-5A50AB7A114A}"/>
      </w:docPartPr>
      <w:docPartBody>
        <w:p w:rsidR="00000000" w:rsidRDefault="00000000">
          <w:pPr>
            <w:pStyle w:val="FC4387742A06472E923E5C413068B39C"/>
          </w:pPr>
          <w:r w:rsidRPr="00B96EFE">
            <w:rPr>
              <w:rStyle w:val="PlaceholderText"/>
              <w:shd w:val="clear" w:color="auto" w:fill="FF9F9F"/>
            </w:rPr>
            <w:t>Hier sonstige Einsatzangaben (Patientennamen, etc.) eingeben.</w:t>
          </w:r>
        </w:p>
      </w:docPartBody>
    </w:docPart>
    <w:docPart>
      <w:docPartPr>
        <w:name w:val="AA40F276F6B5490C8A9CCD5E7C1B9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928575-5E03-43A0-B510-F7C297E14E9B}"/>
      </w:docPartPr>
      <w:docPartBody>
        <w:p w:rsidR="00000000" w:rsidRDefault="00000000">
          <w:pPr>
            <w:pStyle w:val="AA40F276F6B5490C8A9CCD5E7C1B98E6"/>
          </w:pPr>
          <w:r w:rsidRPr="00F72268">
            <w:rPr>
              <w:rStyle w:val="PlaceholderText"/>
              <w:shd w:val="clear" w:color="auto" w:fill="FF9B9B"/>
            </w:rPr>
            <w:t>Hier Polizeiinspektion und Namen eintragen.</w:t>
          </w:r>
        </w:p>
      </w:docPartBody>
    </w:docPart>
    <w:docPart>
      <w:docPartPr>
        <w:name w:val="8F386D30BDC54168B44872BCDE564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FB9DB-2431-4081-8578-30AD64CA4DD6}"/>
      </w:docPartPr>
      <w:docPartBody>
        <w:p w:rsidR="00000000" w:rsidRDefault="00000000">
          <w:pPr>
            <w:pStyle w:val="8F386D30BDC54168B44872BCDE564AF8"/>
          </w:pPr>
          <w:r w:rsidRPr="00B96EFE">
            <w:rPr>
              <w:rStyle w:val="PlaceholderText"/>
              <w:shd w:val="clear" w:color="auto" w:fill="FF9F9F"/>
            </w:rPr>
            <w:t>Hier die Lage bei Eintreffen beschreiben. Insbesondere Menschenlage und Gefahrenlage.</w:t>
          </w:r>
        </w:p>
      </w:docPartBody>
    </w:docPart>
    <w:docPart>
      <w:docPartPr>
        <w:name w:val="45CCABB298564C90A5E36038815C4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87B8D7-C804-43F6-82EC-B88B47D6461E}"/>
      </w:docPartPr>
      <w:docPartBody>
        <w:p w:rsidR="00000000" w:rsidRDefault="00000000">
          <w:pPr>
            <w:pStyle w:val="45CCABB298564C90A5E36038815C4A5F"/>
          </w:pPr>
          <w:r w:rsidRPr="00B96EFE">
            <w:rPr>
              <w:rStyle w:val="PlaceholderText"/>
              <w:shd w:val="clear" w:color="auto" w:fill="FF9F9F"/>
            </w:rPr>
            <w:t>Hier die durchgeführten Maßnahmen beschreiben. Im Falle eines Einsatzberichtes insbesondere Befehle an untergeordnete Führer. Maßnahmen zur Menschenrettung und deren Erfolgszeit sind möglichst genau zu dokumentieren.</w:t>
          </w:r>
        </w:p>
      </w:docPartBody>
    </w:docPart>
    <w:docPart>
      <w:docPartPr>
        <w:name w:val="4287F0AC499F44F8B775FA6BB474D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E4F54-669A-446C-AF10-D3C49AD32A42}"/>
      </w:docPartPr>
      <w:docPartBody>
        <w:p w:rsidR="00000000" w:rsidRDefault="00000000">
          <w:pPr>
            <w:pStyle w:val="4287F0AC499F44F8B775FA6BB474D67E"/>
          </w:pPr>
          <w:r w:rsidRPr="00F72268">
            <w:rPr>
              <w:rStyle w:val="PlaceholderText"/>
              <w:shd w:val="clear" w:color="auto" w:fill="FF9B9B"/>
            </w:rPr>
            <w:t>Hier die verbrauchten Einsatzmittel angeben welche von der Gemeinde Heusweiler ersatzbeschafft werden müssen.</w:t>
          </w:r>
        </w:p>
      </w:docPartBody>
    </w:docPart>
    <w:docPart>
      <w:docPartPr>
        <w:name w:val="E77835EFA39E4DCF8D2E951CBC2B1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BB8AE-E88F-41BD-BA6A-24681D0ACC08}"/>
      </w:docPartPr>
      <w:docPartBody>
        <w:p w:rsidR="00000000" w:rsidRDefault="00000000">
          <w:pPr>
            <w:pStyle w:val="E77835EFA39E4DCF8D2E951CBC2B1F6D"/>
          </w:pPr>
          <w:r>
            <w:rPr>
              <w:rStyle w:val="PlaceholderText"/>
            </w:rPr>
            <w:t>Hier Name des Erstellers eingeben</w:t>
          </w:r>
        </w:p>
      </w:docPartBody>
    </w:docPart>
    <w:docPart>
      <w:docPartPr>
        <w:name w:val="1F0445FCC4E54D009EE14BFE361347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C3593E-0162-46DE-A27D-9C64942B4DB0}"/>
      </w:docPartPr>
      <w:docPartBody>
        <w:p w:rsidR="00000000" w:rsidRDefault="00000000">
          <w:pPr>
            <w:pStyle w:val="1F0445FCC4E54D009EE14BFE36134736"/>
          </w:pPr>
          <w:r w:rsidRPr="001065C6">
            <w:rPr>
              <w:rStyle w:val="PlaceholderText"/>
              <w:shd w:val="clear" w:color="auto" w:fill="FF9F9F"/>
            </w:rPr>
            <w:t>Wählen Sie aus: Einsatzleiter oder Einheitenführer</w:t>
          </w:r>
          <w:r w:rsidRPr="001065C6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F9"/>
    <w:rsid w:val="004631F9"/>
    <w:rsid w:val="007B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rPr>
      <w:color w:val="666666"/>
    </w:rPr>
  </w:style>
  <w:style w:type="paragraph" w:customStyle="1" w:styleId="25361D795B4A405F9A62D0F607B1AF5F">
    <w:name w:val="25361D795B4A405F9A62D0F607B1AF5F"/>
  </w:style>
  <w:style w:type="paragraph" w:customStyle="1" w:styleId="AA4C265667394AF885C82FC4B689F5C4">
    <w:name w:val="AA4C265667394AF885C82FC4B689F5C4"/>
  </w:style>
  <w:style w:type="paragraph" w:customStyle="1" w:styleId="83864D1D1BCF4566BDA65F19E333AE0A">
    <w:name w:val="83864D1D1BCF4566BDA65F19E333AE0A"/>
  </w:style>
  <w:style w:type="paragraph" w:customStyle="1" w:styleId="B401DFB81ABC4A26AF1B781139A1F192">
    <w:name w:val="B401DFB81ABC4A26AF1B781139A1F192"/>
  </w:style>
  <w:style w:type="paragraph" w:customStyle="1" w:styleId="571DEAC410454D0380192C87419E70B6">
    <w:name w:val="571DEAC410454D0380192C87419E70B6"/>
  </w:style>
  <w:style w:type="paragraph" w:customStyle="1" w:styleId="4D5D59F4F9BC49E7A504CDD474641029">
    <w:name w:val="4D5D59F4F9BC49E7A504CDD474641029"/>
  </w:style>
  <w:style w:type="paragraph" w:customStyle="1" w:styleId="FB5BB6F073434C15AC7FC17FCB4487A3">
    <w:name w:val="FB5BB6F073434C15AC7FC17FCB4487A3"/>
  </w:style>
  <w:style w:type="paragraph" w:customStyle="1" w:styleId="A173DE3D0CB5413BBB04D4D646BD83EE">
    <w:name w:val="A173DE3D0CB5413BBB04D4D646BD83EE"/>
  </w:style>
  <w:style w:type="paragraph" w:customStyle="1" w:styleId="090E0A3004E24ADFAFEC7BBEA53AB97E">
    <w:name w:val="090E0A3004E24ADFAFEC7BBEA53AB97E"/>
  </w:style>
  <w:style w:type="paragraph" w:customStyle="1" w:styleId="F30F7DA691A74308A86B503E06FD2C7C">
    <w:name w:val="F30F7DA691A74308A86B503E06FD2C7C"/>
  </w:style>
  <w:style w:type="paragraph" w:customStyle="1" w:styleId="A6D27EA6FDF2462CBF533438F9833FB3">
    <w:name w:val="A6D27EA6FDF2462CBF533438F9833FB3"/>
  </w:style>
  <w:style w:type="paragraph" w:customStyle="1" w:styleId="7D4B2C90F54E4F6ABFC4FF2CD180F9E5">
    <w:name w:val="7D4B2C90F54E4F6ABFC4FF2CD180F9E5"/>
  </w:style>
  <w:style w:type="paragraph" w:customStyle="1" w:styleId="3A5E08AE33A1492EB11BEB9F88F0E5D4">
    <w:name w:val="3A5E08AE33A1492EB11BEB9F88F0E5D4"/>
  </w:style>
  <w:style w:type="paragraph" w:customStyle="1" w:styleId="FC4387742A06472E923E5C413068B39C">
    <w:name w:val="FC4387742A06472E923E5C413068B39C"/>
  </w:style>
  <w:style w:type="paragraph" w:customStyle="1" w:styleId="AA40F276F6B5490C8A9CCD5E7C1B98E6">
    <w:name w:val="AA40F276F6B5490C8A9CCD5E7C1B98E6"/>
  </w:style>
  <w:style w:type="paragraph" w:customStyle="1" w:styleId="8F386D30BDC54168B44872BCDE564AF8">
    <w:name w:val="8F386D30BDC54168B44872BCDE564AF8"/>
  </w:style>
  <w:style w:type="paragraph" w:customStyle="1" w:styleId="45CCABB298564C90A5E36038815C4A5F">
    <w:name w:val="45CCABB298564C90A5E36038815C4A5F"/>
  </w:style>
  <w:style w:type="paragraph" w:customStyle="1" w:styleId="4287F0AC499F44F8B775FA6BB474D67E">
    <w:name w:val="4287F0AC499F44F8B775FA6BB474D67E"/>
  </w:style>
  <w:style w:type="paragraph" w:customStyle="1" w:styleId="E77835EFA39E4DCF8D2E951CBC2B1F6D">
    <w:name w:val="E77835EFA39E4DCF8D2E951CBC2B1F6D"/>
  </w:style>
  <w:style w:type="paragraph" w:customStyle="1" w:styleId="1F0445FCC4E54D009EE14BFE36134736">
    <w:name w:val="1F0445FCC4E54D009EE14BFE361347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f9e2729-105b-426c-9ae0-d11696f132a0}" enabled="1" method="Standard" siteId="{11ea7971-c897-4c61-b214-f753c8cc367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Einsatzbericht Vorlage LB12</Template>
  <TotalTime>0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Landkreis</vt:lpstr>
    </vt:vector>
  </TitlesOfParts>
  <Company>CID Schäfer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Landkreis</dc:title>
  <dc:creator>Poertner, Torsten</dc:creator>
  <cp:lastModifiedBy>Poertner, Torsten</cp:lastModifiedBy>
  <cp:revision>1</cp:revision>
  <cp:lastPrinted>2026-01-10T21:01:00Z</cp:lastPrinted>
  <dcterms:created xsi:type="dcterms:W3CDTF">2026-07-20T13:58:00Z</dcterms:created>
  <dcterms:modified xsi:type="dcterms:W3CDTF">2026-07-20T13:59:00Z</dcterms:modified>
</cp:coreProperties>
</file>